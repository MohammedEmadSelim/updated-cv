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C59F43" w14:textId="2A47827B" w:rsidR="339651AB" w:rsidRDefault="00000000" w:rsidP="00F9176F">
      <w:pPr>
        <w:pStyle w:val="Heading1"/>
      </w:pPr>
      <w:sdt>
        <w:sdtPr>
          <w:id w:val="-752200065"/>
          <w:placeholder>
            <w:docPart w:val="6115558AF516D84683604F2FAE86F741"/>
          </w:placeholder>
          <w15:appearance w15:val="hidden"/>
        </w:sdtPr>
        <w:sdtContent>
          <w:r w:rsidR="00E27EA2">
            <w:t>Mohammed Selim</w:t>
          </w:r>
        </w:sdtContent>
      </w:sdt>
      <w:r w:rsidR="00F9176F" w:rsidRPr="00F9176F">
        <w:t xml:space="preserve"> </w:t>
      </w:r>
    </w:p>
    <w:p w14:paraId="12284491" w14:textId="779AC6F4" w:rsidR="00487326" w:rsidRPr="00875EC2" w:rsidRDefault="00487326" w:rsidP="00487326">
      <w:r w:rsidRPr="00875EC2">
        <w:t>Senior Flutter Developer</w:t>
      </w:r>
    </w:p>
    <w:p w14:paraId="11E0B890" w14:textId="2E2E3F0E" w:rsidR="00487326" w:rsidRDefault="00487326" w:rsidP="00875EC2">
      <w:pPr>
        <w:pStyle w:val="ContactInfo"/>
      </w:pPr>
      <w:hyperlink r:id="rId10" w:history="1">
        <w:sdt>
          <w:sdtPr>
            <w:rPr>
              <w:rStyle w:val="Hyperlink"/>
              <w:rFonts w:asciiTheme="majorHAnsi" w:hAnsiTheme="majorHAnsi"/>
            </w:rPr>
            <w:id w:val="1088194590"/>
            <w:placeholder>
              <w:docPart w:val="A0BCC8FB9E426D49B93D92C29C91C548"/>
            </w:placeholder>
            <w15:appearance w15:val="hidden"/>
          </w:sdtPr>
          <w:sdtContent>
            <w:sdt>
              <w:sdtPr>
                <w:rPr>
                  <w:rFonts w:asciiTheme="minorHAnsi" w:hAnsiTheme="minorHAnsi"/>
                  <w:b/>
                  <w:u w:val="single"/>
                </w:rPr>
                <w:id w:val="249624552"/>
                <w:placeholder>
                  <w:docPart w:val="927772828651B140B21B5516599A50B7"/>
                </w:placeholder>
                <w15:appearance w15:val="hidden"/>
              </w:sdtPr>
              <w:sdtEndPr>
                <w:rPr>
                  <w:rFonts w:asciiTheme="majorHAnsi" w:hAnsiTheme="majorHAnsi"/>
                  <w:b w:val="0"/>
                  <w:u w:val="none"/>
                </w:rPr>
              </w:sdtEndPr>
              <w:sdtContent>
                <w:r>
                  <w:t>+20 1000 9270 95</w:t>
                </w:r>
              </w:sdtContent>
            </w:sdt>
            <w:r w:rsidRPr="002073B6">
              <w:t xml:space="preserve"> •  </w:t>
            </w:r>
            <w:r w:rsidRPr="00E27EA2">
              <w:rPr>
                <w:rStyle w:val="Hyperlink"/>
                <w:rFonts w:asciiTheme="majorHAnsi" w:hAnsiTheme="majorHAnsi"/>
              </w:rPr>
              <w:t>mohammedselim10a@gmail.com</w:t>
            </w:r>
          </w:sdtContent>
        </w:sdt>
        <w:r w:rsidRPr="00E27EA2">
          <w:rPr>
            <w:rStyle w:val="Hyperlink"/>
            <w:rFonts w:asciiTheme="majorHAnsi" w:hAnsiTheme="majorHAnsi"/>
          </w:rPr>
          <w:t xml:space="preserve"> </w:t>
        </w:r>
      </w:hyperlink>
      <w:r w:rsidR="339651AB" w:rsidRPr="002073B6">
        <w:t xml:space="preserve"> •  </w:t>
      </w:r>
      <w:sdt>
        <w:sdtPr>
          <w:id w:val="-769853447"/>
          <w:placeholder>
            <w:docPart w:val="111FC4D0A8970C429F777AEC752CB45A"/>
          </w:placeholder>
          <w15:appearance w15:val="hidden"/>
        </w:sdtPr>
        <w:sdtContent>
          <w:hyperlink r:id="rId11" w:history="1">
            <w:r w:rsidR="00E27EA2" w:rsidRPr="00E27EA2">
              <w:rPr>
                <w:rStyle w:val="Hyperlink"/>
                <w:rFonts w:asciiTheme="majorHAnsi" w:hAnsiTheme="majorHAnsi"/>
              </w:rPr>
              <w:t>LinkedIn</w:t>
            </w:r>
          </w:hyperlink>
          <w:r w:rsidR="00E27EA2">
            <w:t xml:space="preserve"> </w:t>
          </w:r>
          <w:r w:rsidR="00E27EA2" w:rsidRPr="002073B6">
            <w:t>•</w:t>
          </w:r>
        </w:sdtContent>
      </w:sdt>
      <w:r w:rsidR="00E27EA2">
        <w:t xml:space="preserve"> </w:t>
      </w:r>
      <w:hyperlink r:id="rId12" w:history="1">
        <w:r w:rsidR="00E27EA2" w:rsidRPr="00E27EA2">
          <w:rPr>
            <w:rStyle w:val="Hyperlink"/>
            <w:rFonts w:asciiTheme="majorHAnsi" w:hAnsiTheme="majorHAnsi"/>
          </w:rPr>
          <w:t>Git</w:t>
        </w:r>
        <w:r>
          <w:rPr>
            <w:rStyle w:val="Hyperlink"/>
            <w:rFonts w:asciiTheme="majorHAnsi" w:hAnsiTheme="majorHAnsi"/>
          </w:rPr>
          <w:t>H</w:t>
        </w:r>
        <w:r w:rsidR="00E27EA2" w:rsidRPr="00E27EA2">
          <w:rPr>
            <w:rStyle w:val="Hyperlink"/>
            <w:rFonts w:asciiTheme="majorHAnsi" w:hAnsiTheme="majorHAnsi"/>
          </w:rPr>
          <w:t>ub</w:t>
        </w:r>
      </w:hyperlink>
    </w:p>
    <w:p w14:paraId="45A5433D" w14:textId="6AECA11F" w:rsidR="00487326" w:rsidRPr="00875EC2" w:rsidRDefault="00487326" w:rsidP="00487326">
      <w:pPr>
        <w:pStyle w:val="ContactInfo"/>
        <w:rPr>
          <w:rFonts w:asciiTheme="minorHAnsi" w:hAnsiTheme="minorHAnsi"/>
          <w:sz w:val="24"/>
        </w:rPr>
      </w:pPr>
      <w:r w:rsidRPr="00875EC2">
        <w:rPr>
          <w:rFonts w:asciiTheme="minorHAnsi" w:hAnsiTheme="minorHAnsi"/>
          <w:sz w:val="24"/>
        </w:rPr>
        <w:t>Summary</w:t>
      </w:r>
    </w:p>
    <w:p w14:paraId="70CA1184" w14:textId="512B2BD2" w:rsidR="00DC490D" w:rsidRDefault="00487326" w:rsidP="008475AB">
      <w:pPr>
        <w:pStyle w:val="ContactInfo"/>
        <w:rPr>
          <w:rFonts w:asciiTheme="minorBidi" w:hAnsiTheme="minorBidi"/>
          <w:bCs/>
          <w:color w:val="auto"/>
          <w:szCs w:val="20"/>
        </w:rPr>
      </w:pPr>
      <w:r w:rsidRPr="00487326">
        <w:rPr>
          <w:rFonts w:asciiTheme="minorBidi" w:hAnsiTheme="minorBidi"/>
          <w:bCs/>
          <w:color w:val="auto"/>
          <w:sz w:val="21"/>
          <w:szCs w:val="21"/>
        </w:rPr>
        <w:t xml:space="preserve">Results-driven Flutter Developer with </w:t>
      </w:r>
      <w:r w:rsidR="006E0DC0">
        <w:rPr>
          <w:rFonts w:asciiTheme="minorBidi" w:hAnsiTheme="minorBidi"/>
          <w:bCs/>
          <w:color w:val="auto"/>
          <w:sz w:val="21"/>
          <w:szCs w:val="21"/>
        </w:rPr>
        <w:t>4</w:t>
      </w:r>
      <w:r w:rsidRPr="00487326">
        <w:rPr>
          <w:rFonts w:asciiTheme="minorBidi" w:hAnsiTheme="minorBidi"/>
          <w:bCs/>
          <w:color w:val="auto"/>
          <w:sz w:val="21"/>
          <w:szCs w:val="21"/>
        </w:rPr>
        <w:t xml:space="preserve">+ years of experience building high-performance, cross-platform mobile applications for iOS and Android. Proven expertise in Clean Architecture, </w:t>
      </w:r>
      <w:proofErr w:type="spellStart"/>
      <w:r w:rsidRPr="00487326">
        <w:rPr>
          <w:rFonts w:asciiTheme="minorBidi" w:hAnsiTheme="minorBidi"/>
          <w:bCs/>
          <w:color w:val="auto"/>
          <w:sz w:val="21"/>
          <w:szCs w:val="21"/>
        </w:rPr>
        <w:t>BLoC</w:t>
      </w:r>
      <w:proofErr w:type="spellEnd"/>
      <w:r w:rsidRPr="00487326">
        <w:rPr>
          <w:rFonts w:asciiTheme="minorBidi" w:hAnsiTheme="minorBidi"/>
          <w:bCs/>
          <w:color w:val="auto"/>
          <w:sz w:val="21"/>
          <w:szCs w:val="21"/>
        </w:rPr>
        <w:t>/</w:t>
      </w:r>
      <w:proofErr w:type="spellStart"/>
      <w:r w:rsidRPr="00487326">
        <w:rPr>
          <w:rFonts w:asciiTheme="minorBidi" w:hAnsiTheme="minorBidi"/>
          <w:bCs/>
          <w:color w:val="auto"/>
          <w:sz w:val="21"/>
          <w:szCs w:val="21"/>
        </w:rPr>
        <w:t>GetX</w:t>
      </w:r>
      <w:proofErr w:type="spellEnd"/>
      <w:r w:rsidRPr="00487326">
        <w:rPr>
          <w:rFonts w:asciiTheme="minorBidi" w:hAnsiTheme="minorBidi"/>
          <w:bCs/>
          <w:color w:val="auto"/>
          <w:sz w:val="21"/>
          <w:szCs w:val="21"/>
        </w:rPr>
        <w:t xml:space="preserve"> state management, Firebase, and REST API integration. Passionate educator and tech speaker who actively </w:t>
      </w:r>
      <w:proofErr w:type="gramStart"/>
      <w:r w:rsidRPr="00487326">
        <w:rPr>
          <w:rFonts w:asciiTheme="minorBidi" w:hAnsiTheme="minorBidi"/>
          <w:bCs/>
          <w:color w:val="auto"/>
          <w:sz w:val="21"/>
          <w:szCs w:val="21"/>
        </w:rPr>
        <w:t>mentors</w:t>
      </w:r>
      <w:proofErr w:type="gramEnd"/>
      <w:r w:rsidRPr="00487326">
        <w:rPr>
          <w:rFonts w:asciiTheme="minorBidi" w:hAnsiTheme="minorBidi"/>
          <w:bCs/>
          <w:color w:val="auto"/>
          <w:sz w:val="21"/>
          <w:szCs w:val="21"/>
        </w:rPr>
        <w:t xml:space="preserve"> </w:t>
      </w:r>
      <w:r w:rsidRPr="00487326">
        <w:rPr>
          <w:rFonts w:asciiTheme="minorBidi" w:hAnsiTheme="minorBidi"/>
          <w:bCs/>
          <w:color w:val="auto"/>
          <w:szCs w:val="20"/>
        </w:rPr>
        <w:t>students and contributes to the developer community through Google Developer Groups (GDG). Adept at delivering production-ready apps to the App Store and Google Play while driving CI/CD pipelines and code quality improvements.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8475AB" w:rsidRPr="00316C32" w14:paraId="0BFCC00A" w14:textId="77777777" w:rsidTr="00BA5533">
        <w:trPr>
          <w:trHeight w:val="328"/>
        </w:trPr>
        <w:tc>
          <w:tcPr>
            <w:tcW w:w="9360" w:type="dxa"/>
          </w:tcPr>
          <w:p w14:paraId="66CE1B5E" w14:textId="77777777" w:rsidR="008475AB" w:rsidRPr="00316C32" w:rsidRDefault="008475AB" w:rsidP="00BA5533">
            <w:pPr>
              <w:pStyle w:val="Heading2"/>
            </w:pPr>
            <w:sdt>
              <w:sdtPr>
                <w:id w:val="-1918079314"/>
                <w:placeholder>
                  <w:docPart w:val="E3215913F9E70A48BECD20D64379DF42"/>
                </w:placeholder>
                <w:showingPlcHdr/>
                <w15:appearance w15:val="hidden"/>
              </w:sdtPr>
              <w:sdtContent>
                <w:r>
                  <w:t>Skills</w:t>
                </w:r>
              </w:sdtContent>
            </w:sdt>
            <w:r w:rsidRPr="00316C32">
              <w:t xml:space="preserve"> </w:t>
            </w:r>
          </w:p>
        </w:tc>
      </w:tr>
    </w:tbl>
    <w:p w14:paraId="7A5FFFC5" w14:textId="77777777" w:rsidR="008475AB" w:rsidRDefault="008475AB" w:rsidP="008475AB">
      <w:pPr>
        <w:pStyle w:val="Spacebetweentables"/>
      </w:pPr>
    </w:p>
    <w:p w14:paraId="4FE414FD" w14:textId="77777777" w:rsidR="008475AB" w:rsidRPr="00FB40EE" w:rsidRDefault="008475AB" w:rsidP="008475AB">
      <w:pPr>
        <w:spacing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FB40EE">
        <w:rPr>
          <w:rFonts w:eastAsia="Times New Roman" w:cs="Times New Roman"/>
          <w:bCs/>
          <w:color w:val="auto"/>
          <w:szCs w:val="20"/>
          <w:lang w:val="en-EG" w:eastAsia="en-US"/>
        </w:rPr>
        <w:t>Programming languages:</w:t>
      </w:r>
      <w:r w:rsidRPr="00FB40EE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 Dart, Kotlin, Swift, Python, JavaScript, TypeScript, SQL</w:t>
      </w:r>
    </w:p>
    <w:p w14:paraId="7C060174" w14:textId="77777777" w:rsidR="008475AB" w:rsidRPr="00FB40EE" w:rsidRDefault="008475AB" w:rsidP="008475AB">
      <w:pPr>
        <w:spacing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FB40EE">
        <w:rPr>
          <w:rFonts w:eastAsia="Times New Roman" w:cs="Times New Roman"/>
          <w:bCs/>
          <w:color w:val="auto"/>
          <w:szCs w:val="20"/>
          <w:lang w:val="en-EG" w:eastAsia="en-US"/>
        </w:rPr>
        <w:t>Mobile development:</w:t>
      </w:r>
      <w:r w:rsidRPr="00FB40EE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 Flutter, Android (Kotlin), iOS (Swift), Cross-Platform Mobile Development</w:t>
      </w:r>
    </w:p>
    <w:p w14:paraId="0D72AD4A" w14:textId="77777777" w:rsidR="008475AB" w:rsidRPr="00FB40EE" w:rsidRDefault="008475AB" w:rsidP="008475AB">
      <w:pPr>
        <w:spacing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FB40EE">
        <w:rPr>
          <w:rFonts w:eastAsia="Times New Roman" w:cs="Times New Roman"/>
          <w:bCs/>
          <w:color w:val="auto"/>
          <w:szCs w:val="20"/>
          <w:lang w:val="en-EG" w:eastAsia="en-US"/>
        </w:rPr>
        <w:t>Frontend:</w:t>
      </w:r>
      <w:r w:rsidRPr="00FB40EE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 HTML, CSS, JavaScript, TypeScript, Angular</w:t>
      </w:r>
    </w:p>
    <w:p w14:paraId="036EA3D0" w14:textId="77777777" w:rsidR="008475AB" w:rsidRPr="00FB40EE" w:rsidRDefault="008475AB" w:rsidP="008475AB">
      <w:pPr>
        <w:spacing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FB40EE">
        <w:rPr>
          <w:rFonts w:eastAsia="Times New Roman" w:cs="Times New Roman"/>
          <w:bCs/>
          <w:color w:val="auto"/>
          <w:szCs w:val="20"/>
          <w:lang w:val="en-EG" w:eastAsia="en-US"/>
        </w:rPr>
        <w:t>Frameworks &amp; libraries:</w:t>
      </w:r>
      <w:r w:rsidRPr="00FB40EE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 BLoC/Cubit, GetX, GetIt, Dio, Hive, GetStorage, SharedPreferences, fpdart, Equatable</w:t>
      </w:r>
    </w:p>
    <w:p w14:paraId="468F1151" w14:textId="77777777" w:rsidR="008475AB" w:rsidRPr="00FB40EE" w:rsidRDefault="008475AB" w:rsidP="008475AB">
      <w:pPr>
        <w:spacing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FB40EE">
        <w:rPr>
          <w:rFonts w:eastAsia="Times New Roman" w:cs="Times New Roman"/>
          <w:bCs/>
          <w:color w:val="auto"/>
          <w:szCs w:val="20"/>
          <w:lang w:val="en-EG" w:eastAsia="en-US"/>
        </w:rPr>
        <w:t>Architecture &amp; practices:</w:t>
      </w:r>
      <w:r w:rsidRPr="00FB40EE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 Clean Architecture, SOLID Principles, Dependency Injection, Repository Pattern, REST APIs, JSON, Offline Caching, Git</w:t>
      </w:r>
    </w:p>
    <w:p w14:paraId="79983773" w14:textId="77777777" w:rsidR="008475AB" w:rsidRPr="00FB40EE" w:rsidRDefault="008475AB" w:rsidP="008475AB">
      <w:pPr>
        <w:spacing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FB40EE">
        <w:rPr>
          <w:rFonts w:eastAsia="Times New Roman" w:cs="Times New Roman"/>
          <w:bCs/>
          <w:color w:val="auto"/>
          <w:szCs w:val="20"/>
          <w:lang w:val="en-EG" w:eastAsia="en-US"/>
        </w:rPr>
        <w:t>Backend &amp; cloud:</w:t>
      </w:r>
      <w:r w:rsidRPr="00FB40EE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 Firebase (Auth, Cloud Firestore, Cloud Messaging/FCM, Storage, Crashlytics), REST API integration with Spring Boot, .NET, Node.js, and PHP backends, Keycloak (OAuth 2.0 / OpenID Connect), JWT</w:t>
      </w:r>
    </w:p>
    <w:p w14:paraId="5F942D9D" w14:textId="77777777" w:rsidR="008475AB" w:rsidRPr="00FB40EE" w:rsidRDefault="008475AB" w:rsidP="008475AB">
      <w:pPr>
        <w:spacing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FB40EE">
        <w:rPr>
          <w:rFonts w:eastAsia="Times New Roman" w:cs="Times New Roman"/>
          <w:bCs/>
          <w:color w:val="auto"/>
          <w:szCs w:val="20"/>
          <w:lang w:val="en-EG" w:eastAsia="en-US"/>
        </w:rPr>
        <w:t>Mobile features:</w:t>
      </w:r>
      <w:r w:rsidRPr="00FB40EE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 Push Notifications, Deep Linking, Biometric Authentication, SMS OTP, Localization (Arabic RTL / English LTR), App Store &amp; Google Play Publishing</w:t>
      </w:r>
    </w:p>
    <w:p w14:paraId="17530406" w14:textId="4EE4B91D" w:rsidR="008475AB" w:rsidRPr="008475AB" w:rsidRDefault="008475AB" w:rsidP="008475AB">
      <w:pPr>
        <w:spacing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FB40EE">
        <w:rPr>
          <w:rFonts w:eastAsia="Times New Roman" w:cs="Times New Roman"/>
          <w:bCs/>
          <w:color w:val="auto"/>
          <w:szCs w:val="20"/>
          <w:lang w:val="en-EG" w:eastAsia="en-US"/>
        </w:rPr>
        <w:t>Languages:</w:t>
      </w:r>
      <w:r w:rsidRPr="00FB40EE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 Arabic (native), English (fluent)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3EDA3CF9" w14:textId="77777777" w:rsidTr="000B4CAB">
        <w:tc>
          <w:tcPr>
            <w:tcW w:w="9360" w:type="dxa"/>
          </w:tcPr>
          <w:p w14:paraId="130EEE57" w14:textId="77777777" w:rsidR="00316C32" w:rsidRPr="00316C32" w:rsidRDefault="00000000" w:rsidP="00191303">
            <w:pPr>
              <w:pStyle w:val="Heading2"/>
            </w:pPr>
            <w:sdt>
              <w:sdtPr>
                <w:id w:val="-175196576"/>
                <w:placeholder>
                  <w:docPart w:val="B995C64A447ED94BA094CD91B7BFACE4"/>
                </w:placeholder>
                <w:showingPlcHdr/>
                <w15:appearance w15:val="hidden"/>
              </w:sdtPr>
              <w:sdtContent>
                <w:r w:rsidR="00316C32" w:rsidRPr="00F9176F">
                  <w:t>Professional experience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5561ED3B" w14:textId="77777777" w:rsidR="00316C32" w:rsidRDefault="00316C32" w:rsidP="00316C32">
      <w:pPr>
        <w:pStyle w:val="Spacebetweentables"/>
      </w:pPr>
    </w:p>
    <w:tbl>
      <w:tblPr>
        <w:tblStyle w:val="TableGrid"/>
        <w:tblW w:w="935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268"/>
      </w:tblGrid>
      <w:tr w:rsidR="007D1F1C" w:rsidRPr="00EF2B8F" w14:paraId="0B14828E" w14:textId="77777777" w:rsidTr="00B512BC">
        <w:trPr>
          <w:trHeight w:val="263"/>
        </w:trPr>
        <w:tc>
          <w:tcPr>
            <w:tcW w:w="7088" w:type="dxa"/>
            <w:tcBorders>
              <w:top w:val="nil"/>
              <w:left w:val="nil"/>
              <w:bottom w:val="nil"/>
            </w:tcBorders>
          </w:tcPr>
          <w:p w14:paraId="28D6C2EE" w14:textId="2FB4DCF0" w:rsidR="007D1F1C" w:rsidRPr="00EF2B8F" w:rsidRDefault="00000000" w:rsidP="00662603">
            <w:sdt>
              <w:sdtPr>
                <w:id w:val="-1496251119"/>
                <w:placeholder>
                  <w:docPart w:val="EEB92041DD7E9D4F908F1205A91C4450"/>
                </w:placeholder>
                <w15:appearance w15:val="hidden"/>
              </w:sdtPr>
              <w:sdtContent>
                <w:proofErr w:type="spellStart"/>
                <w:r w:rsidR="008D3CDC">
                  <w:t>Technova</w:t>
                </w:r>
                <w:proofErr w:type="spellEnd"/>
              </w:sdtContent>
            </w:sdt>
            <w:r w:rsidR="00F9176F" w:rsidRPr="00F9176F">
              <w:t xml:space="preserve">, </w:t>
            </w:r>
            <w:sdt>
              <w:sdtPr>
                <w:id w:val="-1175656557"/>
                <w:placeholder>
                  <w:docPart w:val="8AB93AB557A46D4E83AD05A2FAE20C8C"/>
                </w:placeholder>
                <w15:appearance w15:val="hidden"/>
              </w:sdtPr>
              <w:sdtContent>
                <w:r w:rsidR="008D3CDC">
                  <w:t>Cairo</w:t>
                </w:r>
              </w:sdtContent>
            </w:sdt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5200FDC6" w14:textId="3A354223" w:rsidR="007D1F1C" w:rsidRPr="00EF74BA" w:rsidRDefault="00000000" w:rsidP="00662603">
            <w:pPr>
              <w:jc w:val="right"/>
            </w:pPr>
            <w:sdt>
              <w:sdtPr>
                <w:id w:val="177940288"/>
                <w:placeholder>
                  <w:docPart w:val="3E451839026D7F45AFE9BA579889DF88"/>
                </w:placeholder>
                <w15:appearance w15:val="hidden"/>
              </w:sdtPr>
              <w:sdtContent>
                <w:r w:rsidR="00B512BC">
                  <w:t>May 2026 - present</w:t>
                </w:r>
              </w:sdtContent>
            </w:sdt>
          </w:p>
        </w:tc>
      </w:tr>
    </w:tbl>
    <w:p w14:paraId="432E06FB" w14:textId="03ECCB64" w:rsidR="008D3CDC" w:rsidRPr="00B512BC" w:rsidRDefault="00000000" w:rsidP="00B512BC">
      <w:pPr>
        <w:pStyle w:val="Heading3"/>
      </w:pPr>
      <w:sdt>
        <w:sdtPr>
          <w:id w:val="688344823"/>
          <w:placeholder>
            <w:docPart w:val="53C752824FFD47449F712CF8ED714AE5"/>
          </w:placeholder>
          <w15:appearance w15:val="hidden"/>
        </w:sdtPr>
        <w:sdtContent>
          <w:r w:rsidR="008D3CDC">
            <w:t xml:space="preserve">Mobile Department Lead </w:t>
          </w:r>
        </w:sdtContent>
      </w:sdt>
      <w:r w:rsidR="00F9176F" w:rsidRPr="00F9176F">
        <w:t xml:space="preserve"> </w:t>
      </w:r>
    </w:p>
    <w:p w14:paraId="177BBAE7" w14:textId="77777777" w:rsidR="008D2F93" w:rsidRPr="00B512BC" w:rsidRDefault="008D2F93" w:rsidP="008D2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Lead and mentor the mobile development team, overseeing the end-to-end </w:t>
      </w:r>
      <w:r w:rsidRPr="00B512BC">
        <w:rPr>
          <w:rFonts w:eastAsia="Times New Roman" w:cs="Times New Roman"/>
          <w:bCs/>
          <w:color w:val="auto"/>
          <w:szCs w:val="20"/>
          <w:lang w:val="en-EG" w:eastAsia="en-US"/>
        </w:rPr>
        <w:t>Software Development Life Cycle (SDLC)</w:t>
      </w: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>, from requirements analysis and technical planning to development, testing, and production deployment.</w:t>
      </w:r>
    </w:p>
    <w:p w14:paraId="00BDE559" w14:textId="77777777" w:rsidR="008D2F93" w:rsidRPr="00B512BC" w:rsidRDefault="008D2F93" w:rsidP="008D2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Drive the architecture, design, and development of scalable, high-performance </w:t>
      </w:r>
      <w:r w:rsidRPr="00B512BC">
        <w:rPr>
          <w:rFonts w:eastAsia="Times New Roman" w:cs="Times New Roman"/>
          <w:bCs/>
          <w:color w:val="auto"/>
          <w:szCs w:val="20"/>
          <w:lang w:val="en-EG" w:eastAsia="en-US"/>
        </w:rPr>
        <w:t>iOS and Android applications</w:t>
      </w: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, following </w:t>
      </w:r>
      <w:r w:rsidRPr="00B512BC">
        <w:rPr>
          <w:rFonts w:eastAsia="Times New Roman" w:cs="Times New Roman"/>
          <w:bCs/>
          <w:color w:val="auto"/>
          <w:szCs w:val="20"/>
          <w:lang w:val="en-EG" w:eastAsia="en-US"/>
        </w:rPr>
        <w:t>Clean Architecture, SOLID principles, and industry best practices</w:t>
      </w: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>.</w:t>
      </w:r>
    </w:p>
    <w:p w14:paraId="10142801" w14:textId="77777777" w:rsidR="008D2F93" w:rsidRPr="00B512BC" w:rsidRDefault="008D2F93" w:rsidP="008D2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Provide technical leadership through </w:t>
      </w:r>
      <w:r w:rsidRPr="00B512BC">
        <w:rPr>
          <w:rFonts w:eastAsia="Times New Roman" w:cs="Times New Roman"/>
          <w:bCs/>
          <w:color w:val="auto"/>
          <w:szCs w:val="20"/>
          <w:lang w:val="en-EG" w:eastAsia="en-US"/>
        </w:rPr>
        <w:t>code reviews, technical documentation, architecture decisions, performance optimization, and engineering standards</w:t>
      </w: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>.</w:t>
      </w:r>
    </w:p>
    <w:p w14:paraId="704F6955" w14:textId="77777777" w:rsidR="008D2F93" w:rsidRPr="00B512BC" w:rsidRDefault="008D2F93" w:rsidP="008D2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Manage development workflows using </w:t>
      </w:r>
      <w:r w:rsidRPr="00B512BC">
        <w:rPr>
          <w:rFonts w:eastAsia="Times New Roman" w:cs="Times New Roman"/>
          <w:bCs/>
          <w:color w:val="auto"/>
          <w:szCs w:val="20"/>
          <w:lang w:val="en-EG" w:eastAsia="en-US"/>
        </w:rPr>
        <w:t>Agile/Scrum methodologies</w:t>
      </w: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>, including sprint planning, backlog refinement, task estimation, and cross-functional collaboration.</w:t>
      </w:r>
    </w:p>
    <w:p w14:paraId="3188C559" w14:textId="77777777" w:rsidR="008D2F93" w:rsidRPr="00B512BC" w:rsidRDefault="008D2F93" w:rsidP="008D2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Oversee </w:t>
      </w:r>
      <w:r w:rsidRPr="00B512BC">
        <w:rPr>
          <w:rFonts w:eastAsia="Times New Roman" w:cs="Times New Roman"/>
          <w:bCs/>
          <w:color w:val="auto"/>
          <w:szCs w:val="20"/>
          <w:lang w:val="en-EG" w:eastAsia="en-US"/>
        </w:rPr>
        <w:t>CI/CD pipelines, automated testing, version control (Git), and application release management</w:t>
      </w: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 through the Apple App Store and Google Play Store.</w:t>
      </w:r>
    </w:p>
    <w:p w14:paraId="6707B2EF" w14:textId="77777777" w:rsidR="008D2F93" w:rsidRPr="00B512BC" w:rsidRDefault="008D2F93" w:rsidP="008D2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Collaborate with </w:t>
      </w:r>
      <w:r w:rsidRPr="00B512BC">
        <w:rPr>
          <w:rFonts w:eastAsia="Times New Roman" w:cs="Times New Roman"/>
          <w:bCs/>
          <w:color w:val="auto"/>
          <w:szCs w:val="20"/>
          <w:lang w:val="en-EG" w:eastAsia="en-US"/>
        </w:rPr>
        <w:t>backend developers, UI/UX designers, QA engineers, product managers, and stakeholders</w:t>
      </w: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 to deliver reliable, user-focused mobile solutions.</w:t>
      </w:r>
    </w:p>
    <w:p w14:paraId="2D685F3B" w14:textId="77777777" w:rsidR="008D2F93" w:rsidRPr="00B512BC" w:rsidRDefault="008D2F93" w:rsidP="008D2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Identify and resolve complex technical challenges involving </w:t>
      </w:r>
      <w:r w:rsidRPr="00B512BC">
        <w:rPr>
          <w:rFonts w:eastAsia="Times New Roman" w:cs="Times New Roman"/>
          <w:bCs/>
          <w:color w:val="auto"/>
          <w:szCs w:val="20"/>
          <w:lang w:val="en-EG" w:eastAsia="en-US"/>
        </w:rPr>
        <w:t>API integration, application security, debugging, memory management, and performance bottlenecks</w:t>
      </w: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>.</w:t>
      </w:r>
    </w:p>
    <w:p w14:paraId="0FACB1BB" w14:textId="683C0427" w:rsidR="008D3CDC" w:rsidRPr="000D7ADD" w:rsidRDefault="008D2F93" w:rsidP="000D7A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lastRenderedPageBreak/>
        <w:t xml:space="preserve">Evaluate emerging technologies, including </w:t>
      </w:r>
      <w:r w:rsidRPr="00B512BC">
        <w:rPr>
          <w:rFonts w:eastAsia="Times New Roman" w:cs="Times New Roman"/>
          <w:bCs/>
          <w:color w:val="auto"/>
          <w:szCs w:val="20"/>
          <w:lang w:val="en-EG" w:eastAsia="en-US"/>
        </w:rPr>
        <w:t>Artificial Intelligence (AI)</w:t>
      </w:r>
      <w:r w:rsidRPr="00B512BC"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 and modern mobile development frameworks, to improve engineering productivity and application capabilities.</w:t>
      </w:r>
    </w:p>
    <w:tbl>
      <w:tblPr>
        <w:tblStyle w:val="TableGrid"/>
        <w:tblW w:w="941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189"/>
      </w:tblGrid>
      <w:tr w:rsidR="00F9176F" w14:paraId="5093F235" w14:textId="77777777" w:rsidTr="000B1E78">
        <w:trPr>
          <w:trHeight w:val="262"/>
        </w:trPr>
        <w:tc>
          <w:tcPr>
            <w:tcW w:w="7230" w:type="dxa"/>
            <w:tcBorders>
              <w:top w:val="nil"/>
              <w:left w:val="nil"/>
              <w:bottom w:val="nil"/>
            </w:tcBorders>
          </w:tcPr>
          <w:p w14:paraId="6D9219F1" w14:textId="6C4E2929" w:rsidR="00F9176F" w:rsidRDefault="00000000" w:rsidP="00F9176F">
            <w:sdt>
              <w:sdtPr>
                <w:id w:val="-1979754204"/>
                <w:placeholder>
                  <w:docPart w:val="4430F12D3C024144B84EB4EC87F66D03"/>
                </w:placeholder>
                <w15:appearance w15:val="hidden"/>
              </w:sdtPr>
              <w:sdtContent>
                <w:r w:rsidR="00B512BC" w:rsidRPr="00B512BC">
                  <w:rPr>
                    <w:rStyle w:val="Strong"/>
                    <w:rFonts w:asciiTheme="minorHAnsi" w:hAnsiTheme="minorHAnsi"/>
                  </w:rPr>
                  <w:t>Digital Agency</w:t>
                </w:r>
              </w:sdtContent>
            </w:sdt>
            <w:r w:rsidR="00F9176F" w:rsidRPr="00F9176F">
              <w:t xml:space="preserve">, </w:t>
            </w:r>
            <w:sdt>
              <w:sdtPr>
                <w:id w:val="403583005"/>
                <w:placeholder>
                  <w:docPart w:val="799BA797D5FC67479DFB6D430DE74F9C"/>
                </w:placeholder>
                <w15:appearance w15:val="hidden"/>
              </w:sdtPr>
              <w:sdtContent>
                <w:r w:rsidR="00B512BC" w:rsidRPr="00B512BC">
                  <w:rPr>
                    <w:rStyle w:val="Strong"/>
                    <w:rFonts w:asciiTheme="minorHAnsi" w:hAnsiTheme="minorHAnsi"/>
                  </w:rPr>
                  <w:t>United Arab Emirates (UAE)</w:t>
                </w:r>
              </w:sdtContent>
            </w:sdt>
          </w:p>
        </w:tc>
        <w:tc>
          <w:tcPr>
            <w:tcW w:w="2189" w:type="dxa"/>
            <w:tcBorders>
              <w:top w:val="nil"/>
              <w:bottom w:val="nil"/>
              <w:right w:val="nil"/>
            </w:tcBorders>
          </w:tcPr>
          <w:p w14:paraId="18FA2CC3" w14:textId="628DF019" w:rsidR="00F9176F" w:rsidRDefault="00000000" w:rsidP="00F9176F">
            <w:pPr>
              <w:jc w:val="right"/>
            </w:pPr>
            <w:sdt>
              <w:sdtPr>
                <w:id w:val="250169745"/>
                <w:placeholder>
                  <w:docPart w:val="A63B0C3D96CBF249896D86C6FBFFC14E"/>
                </w:placeholder>
                <w15:appearance w15:val="hidden"/>
              </w:sdtPr>
              <w:sdtContent>
                <w:r w:rsidR="000B1E78">
                  <w:t>Jan 202</w:t>
                </w:r>
                <w:r w:rsidR="00F85071">
                  <w:t>5</w:t>
                </w:r>
                <w:r w:rsidR="000B1E78">
                  <w:t xml:space="preserve"> – May 2026</w:t>
                </w:r>
              </w:sdtContent>
            </w:sdt>
          </w:p>
        </w:tc>
      </w:tr>
    </w:tbl>
    <w:p w14:paraId="56BFAC07" w14:textId="2B8AC25E" w:rsidR="00316C32" w:rsidRPr="00F9176F" w:rsidRDefault="00000000" w:rsidP="00316C32">
      <w:pPr>
        <w:pStyle w:val="Heading3"/>
      </w:pPr>
      <w:sdt>
        <w:sdtPr>
          <w:id w:val="796271444"/>
          <w:placeholder>
            <w:docPart w:val="4A10AFC727DC6947B54F098229098291"/>
          </w:placeholder>
          <w15:appearance w15:val="hidden"/>
        </w:sdtPr>
        <w:sdtContent>
          <w:r w:rsidR="00B512BC" w:rsidRPr="00B512BC">
            <w:t>Senior</w:t>
          </w:r>
          <w:r w:rsidR="00B512BC" w:rsidRPr="00B512BC">
            <w:rPr>
              <w:b/>
              <w:bCs/>
            </w:rPr>
            <w:t xml:space="preserve"> </w:t>
          </w:r>
          <w:r w:rsidR="00B512BC" w:rsidRPr="00B512BC">
            <w:t>Flutter</w:t>
          </w:r>
          <w:r w:rsidR="00B512BC" w:rsidRPr="00B512BC">
            <w:rPr>
              <w:b/>
              <w:bCs/>
            </w:rPr>
            <w:t xml:space="preserve"> </w:t>
          </w:r>
          <w:r w:rsidR="00B512BC" w:rsidRPr="00B512BC">
            <w:t>Developer</w:t>
          </w:r>
          <w:r w:rsidR="00B512BC" w:rsidRPr="00B512BC">
            <w:rPr>
              <w:b/>
              <w:bCs/>
            </w:rPr>
            <w:t xml:space="preserve"> </w:t>
          </w:r>
        </w:sdtContent>
      </w:sdt>
      <w:r w:rsidR="00316C32" w:rsidRPr="00F9176F">
        <w:t xml:space="preserve"> </w:t>
      </w:r>
    </w:p>
    <w:sdt>
      <w:sdtPr>
        <w:rPr>
          <w:rFonts w:asciiTheme="minorHAnsi" w:eastAsiaTheme="minorEastAsia" w:hAnsiTheme="minorHAnsi" w:cstheme="minorBidi"/>
          <w:b/>
          <w:color w:val="000000" w:themeColor="text1"/>
          <w:sz w:val="20"/>
          <w:lang w:val="en-US" w:eastAsia="ja-JP"/>
        </w:rPr>
        <w:id w:val="983819164"/>
        <w:placeholder>
          <w:docPart w:val="4C9D11CB26B35E4EA16EBAEC7FAC2D8C"/>
        </w:placeholder>
        <w15:appearance w15:val="hidden"/>
      </w:sdtPr>
      <w:sdtEndPr>
        <w:rPr>
          <w:szCs w:val="20"/>
        </w:rPr>
      </w:sdtEndPr>
      <w:sdtContent>
        <w:p w14:paraId="60D50A70" w14:textId="77777777" w:rsidR="000B1E78" w:rsidRPr="000B1E78" w:rsidRDefault="000B1E78" w:rsidP="000B1E78">
          <w:pPr>
            <w:pStyle w:val="NormalWeb"/>
            <w:numPr>
              <w:ilvl w:val="0"/>
              <w:numId w:val="21"/>
            </w:numPr>
            <w:rPr>
              <w:rFonts w:asciiTheme="minorHAnsi" w:hAnsiTheme="minorHAnsi"/>
              <w:sz w:val="20"/>
              <w:szCs w:val="20"/>
            </w:rPr>
          </w:pPr>
          <w:r w:rsidRPr="000B1E78">
            <w:rPr>
              <w:rFonts w:asciiTheme="minorHAnsi" w:hAnsiTheme="minorHAnsi"/>
              <w:sz w:val="20"/>
              <w:szCs w:val="20"/>
            </w:rPr>
            <w:t xml:space="preserve">Developed and maintained scalable, high-performance </w:t>
          </w:r>
          <w:r w:rsidRPr="000B1E78">
            <w:rPr>
              <w:rFonts w:asciiTheme="minorHAnsi" w:hAnsiTheme="minorHAnsi"/>
              <w:b/>
              <w:bCs/>
              <w:sz w:val="20"/>
              <w:szCs w:val="20"/>
            </w:rPr>
            <w:t>cross-platform mobile applications</w:t>
          </w:r>
          <w:r w:rsidRPr="000B1E78">
            <w:rPr>
              <w:rFonts w:asciiTheme="minorHAnsi" w:hAnsiTheme="minorHAnsi"/>
              <w:sz w:val="20"/>
              <w:szCs w:val="20"/>
            </w:rPr>
            <w:t xml:space="preserve"> for iOS and Android using </w:t>
          </w:r>
          <w:r w:rsidRPr="000B1E78">
            <w:rPr>
              <w:rFonts w:asciiTheme="minorHAnsi" w:hAnsiTheme="minorHAnsi"/>
              <w:b/>
              <w:bCs/>
              <w:sz w:val="20"/>
              <w:szCs w:val="20"/>
            </w:rPr>
            <w:t>Flutter and Dart</w:t>
          </w:r>
          <w:r w:rsidRPr="000B1E78">
            <w:rPr>
              <w:rFonts w:asciiTheme="minorHAnsi" w:hAnsiTheme="minorHAnsi"/>
              <w:sz w:val="20"/>
              <w:szCs w:val="20"/>
            </w:rPr>
            <w:t>.</w:t>
          </w:r>
        </w:p>
        <w:p w14:paraId="67FE52B0" w14:textId="77777777" w:rsidR="000B1E78" w:rsidRPr="000B1E78" w:rsidRDefault="000B1E78" w:rsidP="000B1E78">
          <w:pPr>
            <w:numPr>
              <w:ilvl w:val="0"/>
              <w:numId w:val="21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Implemented </w:t>
          </w:r>
          <w:r w:rsidRPr="000B1E78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GetX State Management</w:t>
          </w: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 for reactive UI updates, dependency injection, navigation, and efficient application state handling.</w:t>
          </w:r>
        </w:p>
        <w:p w14:paraId="22B70846" w14:textId="77777777" w:rsidR="000B1E78" w:rsidRPr="000B1E78" w:rsidRDefault="000B1E78" w:rsidP="000B1E78">
          <w:pPr>
            <w:numPr>
              <w:ilvl w:val="0"/>
              <w:numId w:val="21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Designed maintainable application architecture using </w:t>
          </w:r>
          <w:r w:rsidRPr="000B1E78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Clean Architecture, SOLID principles, and reusable Flutter widgets</w:t>
          </w: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>.</w:t>
          </w:r>
        </w:p>
        <w:p w14:paraId="62C53334" w14:textId="77777777" w:rsidR="000B1E78" w:rsidRPr="000B1E78" w:rsidRDefault="000B1E78" w:rsidP="000B1E78">
          <w:pPr>
            <w:numPr>
              <w:ilvl w:val="0"/>
              <w:numId w:val="21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Integrated </w:t>
          </w:r>
          <w:r w:rsidRPr="000B1E78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MyFatoorah Payment Gateway</w:t>
          </w: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 to enable secure in-app payment processing and seamless checkout experiences.</w:t>
          </w:r>
        </w:p>
        <w:p w14:paraId="424A408F" w14:textId="77777777" w:rsidR="000B1E78" w:rsidRPr="000B1E78" w:rsidRDefault="000B1E78" w:rsidP="000B1E78">
          <w:pPr>
            <w:numPr>
              <w:ilvl w:val="0"/>
              <w:numId w:val="21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Integrated </w:t>
          </w:r>
          <w:r w:rsidRPr="000B1E78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RESTful APIs, Firebase services, and third-party SDKs</w:t>
          </w: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 to support application functionality and backend communication.</w:t>
          </w:r>
        </w:p>
        <w:p w14:paraId="359B92A7" w14:textId="77777777" w:rsidR="000B1E78" w:rsidRPr="000B1E78" w:rsidRDefault="000B1E78" w:rsidP="000B1E78">
          <w:pPr>
            <w:numPr>
              <w:ilvl w:val="0"/>
              <w:numId w:val="21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Utilized </w:t>
          </w:r>
          <w:r w:rsidRPr="000B1E78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GitLab</w:t>
          </w: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 for version control, branch management, merge requests, code collaboration, and development workflows.</w:t>
          </w:r>
        </w:p>
        <w:p w14:paraId="2C55EF4E" w14:textId="77777777" w:rsidR="000B1E78" w:rsidRPr="000B1E78" w:rsidRDefault="000B1E78" w:rsidP="000B1E78">
          <w:pPr>
            <w:numPr>
              <w:ilvl w:val="0"/>
              <w:numId w:val="21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>Collaborated with backend developers, UI/UX designers, and product stakeholders to deliver mobile applications aligned with business requirements.</w:t>
          </w:r>
        </w:p>
        <w:p w14:paraId="77CA469E" w14:textId="77777777" w:rsidR="000B1E78" w:rsidRPr="000B1E78" w:rsidRDefault="000B1E78" w:rsidP="000B1E78">
          <w:pPr>
            <w:numPr>
              <w:ilvl w:val="0"/>
              <w:numId w:val="21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>Diagnosed and resolved application bugs, optimized performance, and improved code quality through debugging, testing, and refactoring.</w:t>
          </w:r>
        </w:p>
        <w:p w14:paraId="12375B0B" w14:textId="616AF442" w:rsidR="00917497" w:rsidRPr="000B1E78" w:rsidRDefault="000B1E78" w:rsidP="000B1E78">
          <w:pPr>
            <w:numPr>
              <w:ilvl w:val="0"/>
              <w:numId w:val="21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Contributed to the complete </w:t>
          </w:r>
          <w:r w:rsidRPr="000B1E78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Software Development Life Cycle (SDLC)</w:t>
          </w: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, including feature development, testing, and deployment to the </w:t>
          </w:r>
          <w:r w:rsidRPr="000B1E78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Apple App Store and Google Play Store</w:t>
          </w:r>
          <w:r w:rsidRPr="000B1E78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>.</w:t>
          </w:r>
        </w:p>
      </w:sdtContent>
    </w:sdt>
    <w:tbl>
      <w:tblPr>
        <w:tblStyle w:val="TableGrid"/>
        <w:tblW w:w="940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318"/>
      </w:tblGrid>
      <w:tr w:rsidR="00F9176F" w14:paraId="61AE03B7" w14:textId="77777777" w:rsidTr="00F85071">
        <w:trPr>
          <w:trHeight w:val="262"/>
        </w:trPr>
        <w:tc>
          <w:tcPr>
            <w:tcW w:w="7088" w:type="dxa"/>
            <w:tcBorders>
              <w:top w:val="nil"/>
              <w:left w:val="nil"/>
              <w:bottom w:val="nil"/>
            </w:tcBorders>
          </w:tcPr>
          <w:p w14:paraId="70AC67F2" w14:textId="5E68B476" w:rsidR="00F9176F" w:rsidRPr="005F155B" w:rsidRDefault="00000000" w:rsidP="00F9176F">
            <w:sdt>
              <w:sdtPr>
                <w:id w:val="-1656602224"/>
                <w:placeholder>
                  <w:docPart w:val="D3374090F8E12448821C699F615AF67F"/>
                </w:placeholder>
                <w15:appearance w15:val="hidden"/>
              </w:sdtPr>
              <w:sdtContent>
                <w:r w:rsidR="00F85071">
                  <w:rPr>
                    <w:rStyle w:val="Strong"/>
                  </w:rPr>
                  <w:t>Dafa</w:t>
                </w:r>
              </w:sdtContent>
            </w:sdt>
            <w:r w:rsidR="00F9176F" w:rsidRPr="00F9176F">
              <w:t xml:space="preserve">, </w:t>
            </w:r>
            <w:sdt>
              <w:sdtPr>
                <w:id w:val="-1874226633"/>
                <w:placeholder>
                  <w:docPart w:val="726C8A43FD20B547A33CD30C889D44AB"/>
                </w:placeholder>
                <w15:appearance w15:val="hidden"/>
              </w:sdtPr>
              <w:sdtContent>
                <w:r w:rsidR="00F85071">
                  <w:t>Giza - Haram</w:t>
                </w:r>
              </w:sdtContent>
            </w:sdt>
          </w:p>
        </w:tc>
        <w:tc>
          <w:tcPr>
            <w:tcW w:w="2318" w:type="dxa"/>
            <w:tcBorders>
              <w:top w:val="nil"/>
              <w:bottom w:val="nil"/>
              <w:right w:val="nil"/>
            </w:tcBorders>
          </w:tcPr>
          <w:p w14:paraId="211C9C89" w14:textId="475332DA" w:rsidR="00F9176F" w:rsidRDefault="00000000" w:rsidP="00F9176F">
            <w:pPr>
              <w:jc w:val="right"/>
            </w:pPr>
            <w:sdt>
              <w:sdtPr>
                <w:id w:val="-1442678937"/>
                <w:placeholder>
                  <w:docPart w:val="D44B9FDD0CD0C84C8522FB68B59FFE77"/>
                </w:placeholder>
                <w15:appearance w15:val="hidden"/>
              </w:sdtPr>
              <w:sdtContent>
                <w:r w:rsidR="00F85071">
                  <w:t>July 2023 – Nov 2024</w:t>
                </w:r>
              </w:sdtContent>
            </w:sdt>
          </w:p>
        </w:tc>
      </w:tr>
    </w:tbl>
    <w:p w14:paraId="6BD17C6A" w14:textId="32B10680" w:rsidR="00316C32" w:rsidRPr="00F9176F" w:rsidRDefault="00000000" w:rsidP="00316C32">
      <w:pPr>
        <w:pStyle w:val="Heading3"/>
      </w:pPr>
      <w:sdt>
        <w:sdtPr>
          <w:id w:val="1901317093"/>
          <w:placeholder>
            <w:docPart w:val="BF02AD4A815C1645B9A9BB31948232D3"/>
          </w:placeholder>
          <w15:appearance w15:val="hidden"/>
        </w:sdtPr>
        <w:sdtContent>
          <w:r w:rsidR="00F85071" w:rsidRPr="00F85071">
            <w:rPr>
              <w:b/>
              <w:bCs/>
            </w:rPr>
            <w:t>Flutter Developer</w:t>
          </w:r>
          <w:r w:rsidR="00F85071">
            <w:rPr>
              <w:b/>
              <w:bCs/>
            </w:rPr>
            <w:t xml:space="preserve"> </w:t>
          </w:r>
        </w:sdtContent>
      </w:sdt>
      <w:r w:rsidR="00316C32" w:rsidRPr="00F9176F">
        <w:t xml:space="preserve"> </w:t>
      </w:r>
    </w:p>
    <w:sdt>
      <w:sdtPr>
        <w:rPr>
          <w:rFonts w:asciiTheme="minorHAnsi" w:eastAsiaTheme="minorEastAsia" w:hAnsiTheme="minorHAnsi" w:cstheme="minorBidi"/>
          <w:b/>
          <w:color w:val="000000" w:themeColor="text1"/>
          <w:sz w:val="20"/>
          <w:lang w:val="en-US" w:eastAsia="ja-JP"/>
        </w:rPr>
        <w:id w:val="1346904424"/>
        <w:placeholder>
          <w:docPart w:val="232F53A5640B924D895CAB6721027919"/>
        </w:placeholder>
        <w15:appearance w15:val="hidden"/>
      </w:sdtPr>
      <w:sdtEndPr>
        <w:rPr>
          <w:szCs w:val="20"/>
        </w:rPr>
      </w:sdtEndPr>
      <w:sdtContent>
        <w:p w14:paraId="5F8A99B7" w14:textId="77777777" w:rsidR="00F85071" w:rsidRPr="00F85071" w:rsidRDefault="00F85071" w:rsidP="00F85071">
          <w:pPr>
            <w:pStyle w:val="NormalWeb"/>
            <w:numPr>
              <w:ilvl w:val="0"/>
              <w:numId w:val="22"/>
            </w:numPr>
            <w:rPr>
              <w:rFonts w:asciiTheme="minorHAnsi" w:hAnsiTheme="minorHAnsi"/>
              <w:sz w:val="20"/>
              <w:szCs w:val="20"/>
            </w:rPr>
          </w:pPr>
          <w:r w:rsidRPr="00F85071">
            <w:rPr>
              <w:rFonts w:asciiTheme="minorHAnsi" w:hAnsiTheme="minorHAnsi"/>
              <w:sz w:val="20"/>
              <w:szCs w:val="20"/>
            </w:rPr>
            <w:t xml:space="preserve">Developed, maintained, and enhanced </w:t>
          </w:r>
          <w:r w:rsidRPr="00F85071">
            <w:rPr>
              <w:rFonts w:asciiTheme="minorHAnsi" w:hAnsiTheme="minorHAnsi"/>
              <w:b/>
              <w:bCs/>
              <w:sz w:val="20"/>
              <w:szCs w:val="20"/>
            </w:rPr>
            <w:t>cross-platform mobile applications</w:t>
          </w:r>
          <w:r w:rsidRPr="00F85071">
            <w:rPr>
              <w:rFonts w:asciiTheme="minorHAnsi" w:hAnsiTheme="minorHAnsi"/>
              <w:sz w:val="20"/>
              <w:szCs w:val="20"/>
            </w:rPr>
            <w:t xml:space="preserve"> for iOS and Android using </w:t>
          </w:r>
          <w:r w:rsidRPr="00F85071">
            <w:rPr>
              <w:rFonts w:asciiTheme="minorHAnsi" w:hAnsiTheme="minorHAnsi"/>
              <w:b/>
              <w:bCs/>
              <w:sz w:val="20"/>
              <w:szCs w:val="20"/>
            </w:rPr>
            <w:t>Flutter and Dart</w:t>
          </w:r>
          <w:r w:rsidRPr="00F85071">
            <w:rPr>
              <w:rFonts w:asciiTheme="minorHAnsi" w:hAnsiTheme="minorHAnsi"/>
              <w:sz w:val="20"/>
              <w:szCs w:val="20"/>
            </w:rPr>
            <w:t>, delivering scalable and user-friendly mobile solutions.</w:t>
          </w:r>
        </w:p>
        <w:p w14:paraId="6337DDA4" w14:textId="77777777" w:rsidR="00F85071" w:rsidRPr="00F85071" w:rsidRDefault="00F85071" w:rsidP="00F85071">
          <w:pPr>
            <w:numPr>
              <w:ilvl w:val="0"/>
              <w:numId w:val="22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Implemented </w:t>
          </w:r>
          <w:r w:rsidRPr="00F85071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Clean Architecture</w:t>
          </w: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 and modular application design to ensure separation of concerns, code maintainability, scalability, and testability.</w:t>
          </w:r>
        </w:p>
        <w:p w14:paraId="713EC673" w14:textId="77777777" w:rsidR="00F85071" w:rsidRPr="00F85071" w:rsidRDefault="00F85071" w:rsidP="00F85071">
          <w:pPr>
            <w:numPr>
              <w:ilvl w:val="0"/>
              <w:numId w:val="22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Integrated </w:t>
          </w:r>
          <w:r w:rsidRPr="00F85071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Stripe Payment Gateway</w:t>
          </w: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 to support secure payment processing and seamless in-app checkout experiences.</w:t>
          </w:r>
        </w:p>
        <w:p w14:paraId="10501CDF" w14:textId="77777777" w:rsidR="00F85071" w:rsidRPr="00F85071" w:rsidRDefault="00F85071" w:rsidP="00F85071">
          <w:pPr>
            <w:numPr>
              <w:ilvl w:val="0"/>
              <w:numId w:val="22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Integrated </w:t>
          </w:r>
          <w:r w:rsidRPr="00F85071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Firebase services</w:t>
          </w: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 and RESTful APIs to support mobile application functionality and backend communication.</w:t>
          </w:r>
        </w:p>
        <w:p w14:paraId="6C704A7C" w14:textId="77777777" w:rsidR="00F85071" w:rsidRPr="00F85071" w:rsidRDefault="00F85071" w:rsidP="00F85071">
          <w:pPr>
            <w:numPr>
              <w:ilvl w:val="0"/>
              <w:numId w:val="22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Collaborated with </w:t>
          </w:r>
          <w:r w:rsidRPr="00F85071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cross-functional teams</w:t>
          </w: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, including Backend Developers, DevOps Engineers, QA Testers, and UI/UX Designers, throughout the </w:t>
          </w:r>
          <w:r w:rsidRPr="00F85071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Software Development Life Cycle (SDLC)</w:t>
          </w: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>.</w:t>
          </w:r>
        </w:p>
        <w:p w14:paraId="2AE66F15" w14:textId="77777777" w:rsidR="00F85071" w:rsidRPr="00F85071" w:rsidRDefault="00F85071" w:rsidP="00F85071">
          <w:pPr>
            <w:numPr>
              <w:ilvl w:val="0"/>
              <w:numId w:val="22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Worked closely with the </w:t>
          </w:r>
          <w:r w:rsidRPr="00F85071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DevOps team</w:t>
          </w: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 to support mobile application builds, release management, deployment processes, and publishing to the Apple App Store and Google Play Store.</w:t>
          </w:r>
        </w:p>
        <w:p w14:paraId="65405204" w14:textId="77777777" w:rsidR="00F85071" w:rsidRPr="00F85071" w:rsidRDefault="00F85071" w:rsidP="00F85071">
          <w:pPr>
            <w:numPr>
              <w:ilvl w:val="0"/>
              <w:numId w:val="22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Used </w:t>
          </w:r>
          <w:r w:rsidRPr="00F85071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Git and GitHub</w:t>
          </w: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 for version control, feature branching, pull requests, and collaborative development workflows.</w:t>
          </w:r>
        </w:p>
        <w:p w14:paraId="6F97580A" w14:textId="77777777" w:rsidR="00F85071" w:rsidRPr="00F85071" w:rsidRDefault="00F85071" w:rsidP="00F85071">
          <w:pPr>
            <w:numPr>
              <w:ilvl w:val="0"/>
              <w:numId w:val="22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 xml:space="preserve">Developed and customized native iOS functionality using </w:t>
          </w:r>
          <w:r w:rsidRPr="00F85071">
            <w:rPr>
              <w:rFonts w:eastAsia="Times New Roman" w:cs="Times New Roman"/>
              <w:bCs/>
              <w:color w:val="auto"/>
              <w:szCs w:val="20"/>
              <w:lang w:val="en-EG" w:eastAsia="en-US"/>
            </w:rPr>
            <w:t>Swift</w:t>
          </w: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>, integrating platform-specific features into Flutter applications when required.</w:t>
          </w:r>
        </w:p>
        <w:p w14:paraId="0FB8B921" w14:textId="779D8A30" w:rsidR="00DC490D" w:rsidRPr="0027586F" w:rsidRDefault="00F85071" w:rsidP="0027586F">
          <w:pPr>
            <w:numPr>
              <w:ilvl w:val="0"/>
              <w:numId w:val="22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F85071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>Participated in application debugging, bug fixing, performance optimization, and quality assurance to improve mobile application reliability and user experience.</w:t>
          </w:r>
        </w:p>
      </w:sdtContent>
    </w:sdt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5127BBEF" w14:textId="77777777" w:rsidTr="000B4CAB">
        <w:tc>
          <w:tcPr>
            <w:tcW w:w="9360" w:type="dxa"/>
          </w:tcPr>
          <w:p w14:paraId="3CA2EB40" w14:textId="7A7C1ED9" w:rsidR="00316C32" w:rsidRPr="00316C32" w:rsidRDefault="008D4CF3" w:rsidP="00316C32">
            <w:pPr>
              <w:pStyle w:val="Heading2"/>
            </w:pPr>
            <w:r>
              <w:t>TECHNICAL</w:t>
            </w:r>
            <w:r w:rsidR="007E5AD8">
              <w:t xml:space="preserve"> </w:t>
            </w:r>
            <w:sdt>
              <w:sdtPr>
                <w:id w:val="-919949854"/>
                <w:placeholder>
                  <w:docPart w:val="630F459E194D0A4BA0B3453BC4E44BA0"/>
                </w:placeholder>
                <w15:appearance w15:val="hidden"/>
              </w:sdtPr>
              <w:sdtContent>
                <w:r>
                  <w:t>pROJECTS</w:t>
                </w:r>
              </w:sdtContent>
            </w:sdt>
          </w:p>
        </w:tc>
      </w:tr>
    </w:tbl>
    <w:p w14:paraId="5F6B608E" w14:textId="1C166233" w:rsidR="008475AB" w:rsidRDefault="008475AB" w:rsidP="008475AB">
      <w:pPr>
        <w:pStyle w:val="NormalWeb"/>
        <w:spacing w:before="0" w:beforeAutospacing="0"/>
        <w:rPr>
          <w:rFonts w:asciiTheme="minorHAnsi" w:hAnsiTheme="minorHAnsi"/>
          <w:sz w:val="20"/>
          <w:szCs w:val="20"/>
        </w:rPr>
      </w:pPr>
      <w:sdt>
        <w:sdtPr>
          <w:id w:val="-695471461"/>
          <w:placeholder>
            <w:docPart w:val="A2D653181C7B1945B9E74FC0E0667356"/>
          </w:placeholder>
          <w15:appearance w15:val="hidden"/>
        </w:sdtPr>
        <w:sdtContent>
          <w:r>
            <w:rPr>
              <w:rStyle w:val="Strong"/>
            </w:rPr>
            <w:t>Banah – Automotive Classifieds &amp; Marketplace Platform</w:t>
          </w:r>
        </w:sdtContent>
      </w:sdt>
      <w:r>
        <w:t xml:space="preserve"> </w:t>
      </w:r>
      <w:r>
        <w:br/>
        <w:t xml:space="preserve"> </w:t>
      </w:r>
      <w:r w:rsidRPr="00DA4ADA">
        <w:rPr>
          <w:bCs/>
        </w:rPr>
        <w:t>(</w:t>
      </w:r>
      <w:r w:rsidRPr="00EE35E7">
        <w:t>Lead Flutter Developer</w:t>
      </w:r>
      <w:r w:rsidRPr="00DA4ADA">
        <w:rPr>
          <w:bCs/>
        </w:rPr>
        <w:t>)</w:t>
      </w:r>
    </w:p>
    <w:p w14:paraId="58A0831D" w14:textId="5C3103CB" w:rsidR="008D4CF3" w:rsidRPr="008D4CF3" w:rsidRDefault="008D4CF3" w:rsidP="008475AB">
      <w:pPr>
        <w:pStyle w:val="NormalWeb"/>
        <w:numPr>
          <w:ilvl w:val="0"/>
          <w:numId w:val="25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8D4CF3">
        <w:rPr>
          <w:rFonts w:asciiTheme="minorHAnsi" w:hAnsiTheme="minorHAnsi"/>
          <w:sz w:val="20"/>
          <w:szCs w:val="20"/>
        </w:rPr>
        <w:t>Led end-to-end development of a production automotive marketplace application using Flutter, Dart, Clean Architecture, and SOLID principles.</w:t>
      </w:r>
    </w:p>
    <w:p w14:paraId="20D2CEEC" w14:textId="77777777" w:rsidR="008D4CF3" w:rsidRPr="008D4CF3" w:rsidRDefault="008D4CF3" w:rsidP="008475AB">
      <w:pPr>
        <w:numPr>
          <w:ilvl w:val="0"/>
          <w:numId w:val="25"/>
        </w:numPr>
        <w:spacing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8D4CF3">
        <w:rPr>
          <w:rFonts w:eastAsia="Times New Roman" w:cs="Times New Roman"/>
          <w:b w:val="0"/>
          <w:color w:val="auto"/>
          <w:szCs w:val="20"/>
          <w:lang w:val="en-EG" w:eastAsia="en-US"/>
        </w:rPr>
        <w:t>Architected 13+ feature modules using BLoC/Cubit, GetIt Dependency Injection, and modular architecture, separating business logic from the UI.</w:t>
      </w:r>
    </w:p>
    <w:p w14:paraId="525906FB" w14:textId="77777777" w:rsidR="008D4CF3" w:rsidRPr="008D4CF3" w:rsidRDefault="008D4CF3" w:rsidP="008D4C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8D4CF3">
        <w:rPr>
          <w:rFonts w:eastAsia="Times New Roman" w:cs="Times New Roman"/>
          <w:b w:val="0"/>
          <w:color w:val="auto"/>
          <w:szCs w:val="20"/>
          <w:lang w:val="en-EG" w:eastAsia="en-US"/>
        </w:rPr>
        <w:t>Engineered real-time chat using Cloud Firestore, integrating voice messages, multimedia attachments, and Firebase Cloud Messaging (FCM) for push notifications.</w:t>
      </w:r>
    </w:p>
    <w:p w14:paraId="3C6D9D75" w14:textId="77777777" w:rsidR="008D4CF3" w:rsidRPr="008D4CF3" w:rsidRDefault="008D4CF3" w:rsidP="008D4C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8D4CF3">
        <w:rPr>
          <w:rFonts w:eastAsia="Times New Roman" w:cs="Times New Roman"/>
          <w:b w:val="0"/>
          <w:color w:val="auto"/>
          <w:szCs w:val="20"/>
          <w:lang w:val="en-EG" w:eastAsia="en-US"/>
        </w:rPr>
        <w:lastRenderedPageBreak/>
        <w:t>Integrated RESTful APIs with Dio, implementing authentication token-refresh interceptors, centralized error handling, and offline caching using Hive.</w:t>
      </w:r>
    </w:p>
    <w:p w14:paraId="543E55EA" w14:textId="77777777" w:rsidR="008D4CF3" w:rsidRPr="008D4CF3" w:rsidRDefault="008D4CF3" w:rsidP="008D4C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8D4CF3">
        <w:rPr>
          <w:rFonts w:eastAsia="Times New Roman" w:cs="Times New Roman"/>
          <w:b w:val="0"/>
          <w:color w:val="auto"/>
          <w:szCs w:val="20"/>
          <w:lang w:val="en-EG" w:eastAsia="en-US"/>
        </w:rPr>
        <w:t>Implemented multilingual localization (i18n/l10n) supporting Arabic, English, and Urdu, with bidirectional RTL/LTR layouts.</w:t>
      </w:r>
    </w:p>
    <w:p w14:paraId="7672C5A0" w14:textId="77777777" w:rsidR="008D4CF3" w:rsidRPr="008D4CF3" w:rsidRDefault="008D4CF3" w:rsidP="008D4C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8D4CF3">
        <w:rPr>
          <w:rFonts w:eastAsia="Times New Roman" w:cs="Times New Roman"/>
          <w:b w:val="0"/>
          <w:color w:val="auto"/>
          <w:szCs w:val="20"/>
          <w:lang w:val="en-EG" w:eastAsia="en-US"/>
        </w:rPr>
        <w:t>Managed iOS and Android releases to the Apple App Store and Google Play, implementing OTP authentication, account deletion, and Firebase Crashlytics monitoring.</w:t>
      </w:r>
    </w:p>
    <w:p w14:paraId="2C14803D" w14:textId="77777777" w:rsidR="008D4CF3" w:rsidRDefault="008D4CF3" w:rsidP="008D4C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 w:rsidRPr="008D4CF3">
        <w:rPr>
          <w:rFonts w:eastAsia="Times New Roman" w:cs="Times New Roman"/>
          <w:b w:val="0"/>
          <w:color w:val="auto"/>
          <w:szCs w:val="20"/>
          <w:lang w:val="en-EG" w:eastAsia="en-US"/>
        </w:rPr>
        <w:t>Mentored and onboarded 2 Flutter developers, delegated feature modules, and maintained ownership of mobile architecture and technical decisions.</w:t>
      </w:r>
    </w:p>
    <w:p w14:paraId="66F3611B" w14:textId="7110376B" w:rsidR="00E753ED" w:rsidRDefault="00E753ED" w:rsidP="00E753ED">
      <w:pPr>
        <w:spacing w:before="100" w:beforeAutospacing="1" w:after="100" w:afterAutospacing="1" w:line="240" w:lineRule="auto"/>
        <w:ind w:left="720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r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App Links : </w:t>
      </w:r>
      <w:r>
        <w:rPr>
          <w:rFonts w:eastAsia="Times New Roman" w:cs="Times New Roman"/>
          <w:b w:val="0"/>
          <w:color w:val="auto"/>
          <w:szCs w:val="20"/>
          <w:lang w:val="en-EG" w:eastAsia="en-US"/>
        </w:rPr>
        <w:fldChar w:fldCharType="begin"/>
      </w:r>
      <w:r>
        <w:rPr>
          <w:rFonts w:eastAsia="Times New Roman" w:cs="Times New Roman"/>
          <w:b w:val="0"/>
          <w:color w:val="auto"/>
          <w:szCs w:val="20"/>
          <w:lang w:val="en-EG" w:eastAsia="en-US"/>
        </w:rPr>
        <w:instrText>HYPERLINK "https://apps.apple.com/eg/app/banah-car-parts-qatar/id6762096133"</w:instrText>
      </w:r>
      <w:r>
        <w:rPr>
          <w:rFonts w:eastAsia="Times New Roman" w:cs="Times New Roman"/>
          <w:b w:val="0"/>
          <w:color w:val="auto"/>
          <w:szCs w:val="20"/>
          <w:lang w:val="en-EG" w:eastAsia="en-US"/>
        </w:rPr>
      </w:r>
      <w:r>
        <w:rPr>
          <w:rFonts w:eastAsia="Times New Roman" w:cs="Times New Roman"/>
          <w:b w:val="0"/>
          <w:color w:val="auto"/>
          <w:szCs w:val="20"/>
          <w:lang w:val="en-EG" w:eastAsia="en-US"/>
        </w:rPr>
        <w:fldChar w:fldCharType="separate"/>
      </w:r>
      <w:r w:rsidRPr="00E753ED">
        <w:rPr>
          <w:rStyle w:val="Hyperlink"/>
          <w:rFonts w:eastAsia="Times New Roman" w:cs="Times New Roman"/>
          <w:szCs w:val="20"/>
          <w:lang w:val="en-EG" w:eastAsia="en-US"/>
        </w:rPr>
        <w:t>IOS</w:t>
      </w:r>
      <w:r>
        <w:rPr>
          <w:rFonts w:eastAsia="Times New Roman" w:cs="Times New Roman"/>
          <w:b w:val="0"/>
          <w:color w:val="auto"/>
          <w:szCs w:val="20"/>
          <w:lang w:val="en-EG" w:eastAsia="en-US"/>
        </w:rPr>
        <w:fldChar w:fldCharType="end"/>
      </w:r>
      <w:r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 , </w:t>
      </w:r>
      <w:r>
        <w:rPr>
          <w:rFonts w:eastAsia="Times New Roman" w:cs="Times New Roman"/>
          <w:b w:val="0"/>
          <w:color w:val="auto"/>
          <w:szCs w:val="20"/>
          <w:lang w:val="en-EG" w:eastAsia="en-US"/>
        </w:rPr>
        <w:fldChar w:fldCharType="begin"/>
      </w:r>
      <w:r>
        <w:rPr>
          <w:rFonts w:eastAsia="Times New Roman" w:cs="Times New Roman"/>
          <w:b w:val="0"/>
          <w:color w:val="auto"/>
          <w:szCs w:val="20"/>
          <w:lang w:val="en-EG" w:eastAsia="en-US"/>
        </w:rPr>
        <w:instrText>HYPERLINK "https://play.google.com/store/apps/details?id=com.banah.app&amp;pcampaignid=web_share"</w:instrText>
      </w:r>
      <w:r>
        <w:rPr>
          <w:rFonts w:eastAsia="Times New Roman" w:cs="Times New Roman"/>
          <w:b w:val="0"/>
          <w:color w:val="auto"/>
          <w:szCs w:val="20"/>
          <w:lang w:val="en-EG" w:eastAsia="en-US"/>
        </w:rPr>
      </w:r>
      <w:r>
        <w:rPr>
          <w:rFonts w:eastAsia="Times New Roman" w:cs="Times New Roman"/>
          <w:b w:val="0"/>
          <w:color w:val="auto"/>
          <w:szCs w:val="20"/>
          <w:lang w:val="en-EG" w:eastAsia="en-US"/>
        </w:rPr>
        <w:fldChar w:fldCharType="separate"/>
      </w:r>
      <w:r w:rsidRPr="00E753ED">
        <w:rPr>
          <w:rStyle w:val="Hyperlink"/>
          <w:rFonts w:eastAsia="Times New Roman" w:cs="Times New Roman"/>
          <w:szCs w:val="20"/>
          <w:lang w:val="en-EG" w:eastAsia="en-US"/>
        </w:rPr>
        <w:t>Android</w:t>
      </w:r>
      <w:r>
        <w:rPr>
          <w:rFonts w:eastAsia="Times New Roman" w:cs="Times New Roman"/>
          <w:b w:val="0"/>
          <w:color w:val="auto"/>
          <w:szCs w:val="20"/>
          <w:lang w:val="en-EG" w:eastAsia="en-US"/>
        </w:rPr>
        <w:fldChar w:fldCharType="end"/>
      </w:r>
      <w:r>
        <w:rPr>
          <w:rFonts w:eastAsia="Times New Roman" w:cs="Times New Roman"/>
          <w:b w:val="0"/>
          <w:color w:val="auto"/>
          <w:szCs w:val="20"/>
          <w:lang w:val="en-EG" w:eastAsia="en-US"/>
        </w:rPr>
        <w:t xml:space="preserve"> </w:t>
      </w:r>
    </w:p>
    <w:p w14:paraId="565B9A87" w14:textId="21F71962" w:rsidR="008475AB" w:rsidRPr="008D4CF3" w:rsidRDefault="008475AB" w:rsidP="00E753ED">
      <w:pPr>
        <w:spacing w:before="100" w:beforeAutospacing="1" w:after="100" w:afterAutospacing="1" w:line="240" w:lineRule="auto"/>
        <w:ind w:left="720"/>
        <w:rPr>
          <w:rFonts w:eastAsia="Times New Roman" w:cs="Times New Roman"/>
          <w:b w:val="0"/>
          <w:color w:val="auto"/>
          <w:szCs w:val="20"/>
          <w:lang w:val="en-EG" w:eastAsia="en-US"/>
        </w:rPr>
      </w:pPr>
      <w:proofErr w:type="spellStart"/>
      <w:r>
        <w:t>Taqseem</w:t>
      </w:r>
      <w:proofErr w:type="spellEnd"/>
      <w:r>
        <w:rPr>
          <w:rStyle w:val="Strong"/>
        </w:rPr>
        <w:t xml:space="preserve">– </w:t>
      </w:r>
      <w:r>
        <w:t xml:space="preserve">Real Estate Fractional Investment Platform </w:t>
      </w:r>
      <w:r>
        <w:br/>
        <w:t xml:space="preserve"> </w:t>
      </w:r>
      <w:r w:rsidRPr="00DA4ADA">
        <w:rPr>
          <w:b w:val="0"/>
          <w:bCs/>
        </w:rPr>
        <w:t>(</w:t>
      </w:r>
      <w:r w:rsidRPr="00EE35E7">
        <w:t>sole Developer</w:t>
      </w:r>
      <w:r w:rsidRPr="00DA4ADA">
        <w:rPr>
          <w:b w:val="0"/>
          <w:bCs/>
        </w:rPr>
        <w:t>)</w:t>
      </w:r>
    </w:p>
    <w:sdt>
      <w:sdtPr>
        <w:id w:val="-1686590813"/>
        <w:placeholder>
          <w:docPart w:val="350B31D407875846B50579BB8F28CBBF"/>
        </w:placeholder>
        <w15:appearance w15:val="hidden"/>
      </w:sdtPr>
      <w:sdtEndPr>
        <w:rPr>
          <w:b w:val="0"/>
          <w:bCs/>
        </w:rPr>
      </w:sdtEndPr>
      <w:sdtContent>
        <w:p w14:paraId="52C66EA0" w14:textId="77777777" w:rsidR="00C9078B" w:rsidRPr="00C9078B" w:rsidRDefault="00C9078B" w:rsidP="00C9078B">
          <w:pPr>
            <w:numPr>
              <w:ilvl w:val="0"/>
              <w:numId w:val="30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C9078B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>Independently designed and developed a real estate fractional investment and crowdfunding mobile app using Flutter, Dart, Clean Architecture, and SOLID principles.</w:t>
          </w:r>
        </w:p>
        <w:p w14:paraId="218EDB93" w14:textId="77777777" w:rsidR="00C9078B" w:rsidRPr="00C9078B" w:rsidRDefault="00C9078B" w:rsidP="00C9078B">
          <w:pPr>
            <w:numPr>
              <w:ilvl w:val="0"/>
              <w:numId w:val="30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C9078B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>Architected 10+ feature modules using BLoC/Cubit, GetIt dependency injection, and fpdart (Either/Failure) for scalable state management and maintainable code.</w:t>
          </w:r>
        </w:p>
        <w:p w14:paraId="008A5C04" w14:textId="77777777" w:rsidR="00C9078B" w:rsidRPr="00C9078B" w:rsidRDefault="00C9078B" w:rsidP="00C9078B">
          <w:pPr>
            <w:numPr>
              <w:ilvl w:val="0"/>
              <w:numId w:val="30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C9078B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>Engineered financial workflows, including property share purchasing, installment plans (up to 10 installments), investment portfolio tracking, and digital contract PDF generation.</w:t>
          </w:r>
        </w:p>
        <w:p w14:paraId="56F8AF1D" w14:textId="77777777" w:rsidR="00C9078B" w:rsidRPr="00C9078B" w:rsidRDefault="00C9078B" w:rsidP="00C9078B">
          <w:pPr>
            <w:numPr>
              <w:ilvl w:val="0"/>
              <w:numId w:val="30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C9078B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>Integrated Keycloak (OAuth 2.0 / OpenID Connect) with biometric authentication, phone OTP verification, and KYC identity verification workflows.</w:t>
          </w:r>
        </w:p>
        <w:p w14:paraId="1D62C514" w14:textId="77777777" w:rsidR="00C9078B" w:rsidRPr="00C9078B" w:rsidRDefault="00C9078B" w:rsidP="00C9078B">
          <w:pPr>
            <w:numPr>
              <w:ilvl w:val="0"/>
              <w:numId w:val="30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C9078B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>Integrated RESTful APIs using Dio with JWT token-refresh interceptors, centralized error handling, and local caching with Hive and Secure Storage.</w:t>
          </w:r>
        </w:p>
        <w:p w14:paraId="712F5187" w14:textId="77777777" w:rsidR="00C9078B" w:rsidRPr="00C9078B" w:rsidRDefault="00C9078B" w:rsidP="00C9078B">
          <w:pPr>
            <w:numPr>
              <w:ilvl w:val="0"/>
              <w:numId w:val="30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C9078B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>Implemented Firebase Cloud Messaging (FCM) push notifications and Arabic/English localization with RTL/LTR support.</w:t>
          </w:r>
        </w:p>
        <w:p w14:paraId="3F5789E6" w14:textId="77777777" w:rsidR="00C9078B" w:rsidRPr="00C9078B" w:rsidRDefault="00C9078B" w:rsidP="00C9078B">
          <w:pPr>
            <w:numPr>
              <w:ilvl w:val="0"/>
              <w:numId w:val="30"/>
            </w:numPr>
            <w:spacing w:before="100" w:beforeAutospacing="1" w:after="100" w:afterAutospacing="1" w:line="240" w:lineRule="auto"/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</w:pPr>
          <w:r w:rsidRPr="00C9078B">
            <w:rPr>
              <w:rFonts w:eastAsia="Times New Roman" w:cs="Times New Roman"/>
              <w:b w:val="0"/>
              <w:color w:val="auto"/>
              <w:szCs w:val="20"/>
              <w:lang w:val="en-EG" w:eastAsia="en-US"/>
            </w:rPr>
            <w:t>Published to Google Play, including account deletion workflows for store compliance.</w:t>
          </w:r>
        </w:p>
        <w:p w14:paraId="759A1FD3" w14:textId="1C521EF0" w:rsidR="00E753ED" w:rsidRDefault="00E753ED" w:rsidP="00C9078B">
          <w:pPr>
            <w:pStyle w:val="NormalWeb"/>
            <w:ind w:left="720"/>
            <w:rPr>
              <w:rFonts w:asciiTheme="minorHAnsi" w:hAnsiTheme="minorHAnsi"/>
              <w:sz w:val="20"/>
              <w:szCs w:val="20"/>
            </w:rPr>
          </w:pPr>
          <w:r w:rsidRPr="00EE35E7">
            <w:rPr>
              <w:rFonts w:asciiTheme="minorHAnsi" w:hAnsiTheme="minorHAnsi"/>
              <w:sz w:val="20"/>
              <w:szCs w:val="20"/>
            </w:rPr>
            <w:t xml:space="preserve">App Links : </w:t>
          </w:r>
          <w:hyperlink r:id="rId13" w:history="1">
            <w:r w:rsidRPr="00EE35E7">
              <w:rPr>
                <w:rStyle w:val="Hyperlink"/>
                <w:b w:val="0"/>
                <w:sz w:val="20"/>
                <w:szCs w:val="20"/>
              </w:rPr>
              <w:t>Android</w:t>
            </w:r>
          </w:hyperlink>
        </w:p>
        <w:p w14:paraId="1E847A63" w14:textId="3CD21825" w:rsidR="008475AB" w:rsidRDefault="008475AB" w:rsidP="00C9078B">
          <w:pPr>
            <w:pStyle w:val="NormalWeb"/>
            <w:ind w:left="720"/>
            <w:rPr>
              <w:rFonts w:asciiTheme="minorHAnsi" w:hAnsiTheme="minorHAnsi"/>
              <w:sz w:val="20"/>
              <w:szCs w:val="20"/>
            </w:rPr>
          </w:pPr>
          <w:sdt>
            <w:sdtPr>
              <w:id w:val="479121914"/>
              <w:placeholder>
                <w:docPart w:val="0F584F909BE9094AB8650353A16A63E9"/>
              </w:placeholder>
              <w15:appearance w15:val="hidden"/>
            </w:sdtPr>
            <w:sdtContent>
              <w:r>
                <w:t>Dieaya Plus – Retail Deals, Coupons &amp; Local Commerce Platform</w:t>
              </w:r>
            </w:sdtContent>
          </w:sdt>
          <w:r>
            <w:t xml:space="preserve"> </w:t>
          </w:r>
          <w:r>
            <w:br/>
            <w:t xml:space="preserve"> </w:t>
          </w:r>
          <w:r w:rsidRPr="00DA4ADA">
            <w:rPr>
              <w:bCs/>
            </w:rPr>
            <w:t>(</w:t>
          </w:r>
          <w:r w:rsidRPr="00EE35E7">
            <w:t>sole Developer</w:t>
          </w:r>
          <w:r w:rsidRPr="00DA4ADA">
            <w:rPr>
              <w:bCs/>
            </w:rPr>
            <w:t>)</w:t>
          </w:r>
        </w:p>
        <w:sdt>
          <w:sdtPr>
            <w:id w:val="1046881267"/>
            <w:placeholder>
              <w:docPart w:val="8A251BC91CC58043ABE29FD3F8D64964"/>
            </w:placeholder>
            <w15:appearance w15:val="hidden"/>
          </w:sdtPr>
          <w:sdtEndPr>
            <w:rPr>
              <w:b w:val="0"/>
              <w:bCs/>
            </w:rPr>
          </w:sdtEndPr>
          <w:sdtContent>
            <w:p w14:paraId="092EAA0F" w14:textId="77777777" w:rsidR="00CC6CA2" w:rsidRPr="00CC6CA2" w:rsidRDefault="00CC6CA2" w:rsidP="00CC6CA2">
              <w:pPr>
                <w:numPr>
                  <w:ilvl w:val="0"/>
                  <w:numId w:val="33"/>
                </w:numPr>
                <w:spacing w:before="100" w:beforeAutospacing="1" w:after="100" w:afterAutospacing="1" w:line="240" w:lineRule="auto"/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</w:pPr>
              <w:r w:rsidRPr="00CC6CA2"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  <w:t>Independently designed and developed a retail deals and local commerce mobile app in Flutter and Dart, with 12+ feature modules using GetX for state management, routing, and dependency injection.</w:t>
              </w:r>
            </w:p>
            <w:p w14:paraId="5E3EBFB7" w14:textId="77777777" w:rsidR="00CC6CA2" w:rsidRPr="00CC6CA2" w:rsidRDefault="00CC6CA2" w:rsidP="00CC6CA2">
              <w:pPr>
                <w:numPr>
                  <w:ilvl w:val="0"/>
                  <w:numId w:val="33"/>
                </w:numPr>
                <w:spacing w:before="100" w:beforeAutospacing="1" w:after="100" w:afterAutospacing="1" w:line="240" w:lineRule="auto"/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</w:pPr>
              <w:r w:rsidRPr="00CC6CA2"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  <w:t>Built core commerce features, including digital discount coupons, merchant directories, promotional banners, product catalog browsing, and favorites.</w:t>
              </w:r>
            </w:p>
            <w:p w14:paraId="284DA726" w14:textId="77777777" w:rsidR="00CC6CA2" w:rsidRPr="00CC6CA2" w:rsidRDefault="00CC6CA2" w:rsidP="00CC6CA2">
              <w:pPr>
                <w:numPr>
                  <w:ilvl w:val="0"/>
                  <w:numId w:val="33"/>
                </w:numPr>
                <w:spacing w:before="100" w:beforeAutospacing="1" w:after="100" w:afterAutospacing="1" w:line="240" w:lineRule="auto"/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</w:pPr>
              <w:r w:rsidRPr="00CC6CA2"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  <w:t>Implemented deep linking (App Links) for social sharing and direct navigation to specific products, stores, and coupons.</w:t>
              </w:r>
            </w:p>
            <w:p w14:paraId="46122436" w14:textId="77777777" w:rsidR="00CC6CA2" w:rsidRPr="00CC6CA2" w:rsidRDefault="00CC6CA2" w:rsidP="00CC6CA2">
              <w:pPr>
                <w:numPr>
                  <w:ilvl w:val="0"/>
                  <w:numId w:val="33"/>
                </w:numPr>
                <w:spacing w:before="100" w:beforeAutospacing="1" w:after="100" w:afterAutospacing="1" w:line="240" w:lineRule="auto"/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</w:pPr>
              <w:r w:rsidRPr="00CC6CA2"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  <w:t>Integrated RESTful APIs from a PHP backend using Dio (custom interceptors, centralized error handling), SMS OTP authentication (Pinput), and local caching with GetStorage and SharedPreferences.</w:t>
              </w:r>
            </w:p>
            <w:p w14:paraId="4104096D" w14:textId="77777777" w:rsidR="00CC6CA2" w:rsidRPr="00CC6CA2" w:rsidRDefault="00CC6CA2" w:rsidP="00CC6CA2">
              <w:pPr>
                <w:numPr>
                  <w:ilvl w:val="0"/>
                  <w:numId w:val="33"/>
                </w:numPr>
                <w:spacing w:before="100" w:beforeAutospacing="1" w:after="100" w:afterAutospacing="1" w:line="240" w:lineRule="auto"/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</w:pPr>
              <w:r w:rsidRPr="00CC6CA2"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  <w:t>Implemented Firebase Cloud Messaging (FCM) push notifications and Arabic/English localization with RTL/LTR support.</w:t>
              </w:r>
            </w:p>
            <w:p w14:paraId="08F0C9CC" w14:textId="184F0BE2" w:rsidR="00024BF8" w:rsidRPr="00CC6CA2" w:rsidRDefault="00CC6CA2" w:rsidP="00CC6CA2">
              <w:pPr>
                <w:numPr>
                  <w:ilvl w:val="0"/>
                  <w:numId w:val="33"/>
                </w:numPr>
                <w:spacing w:before="100" w:beforeAutospacing="1" w:after="100" w:afterAutospacing="1" w:line="240" w:lineRule="auto"/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</w:pPr>
              <w:r w:rsidRPr="00CC6CA2"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  <w:t>Published and maintained the app on the App Store and Google Play, including account deletion workflows for store compliance</w:t>
              </w:r>
              <w:r w:rsidR="00024BF8" w:rsidRPr="00CC6CA2"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  <w:t>.</w:t>
              </w:r>
            </w:p>
            <w:p w14:paraId="0693285B" w14:textId="74EF2998" w:rsidR="000A7A1D" w:rsidRDefault="0088443F" w:rsidP="00CC6CA2">
              <w:pPr>
                <w:spacing w:before="100" w:beforeAutospacing="1" w:after="100" w:afterAutospacing="1" w:line="240" w:lineRule="auto"/>
                <w:ind w:left="720"/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</w:pPr>
              <w:r w:rsidRPr="00EE35E7"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  <w:t>App Links :</w:t>
              </w:r>
              <w:r w:rsidR="00CC6CA2"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  <w:t xml:space="preserve"> </w:t>
              </w:r>
              <w:hyperlink r:id="rId14" w:history="1">
                <w:r w:rsidR="00CC6CA2" w:rsidRPr="00CC6CA2">
                  <w:rPr>
                    <w:rStyle w:val="Hyperlink"/>
                    <w:rFonts w:eastAsia="Times New Roman" w:cs="Times New Roman"/>
                    <w:szCs w:val="20"/>
                    <w:lang w:val="en-EG" w:eastAsia="en-US"/>
                  </w:rPr>
                  <w:t>IOS</w:t>
                </w:r>
              </w:hyperlink>
              <w:r w:rsidR="00CC6CA2"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  <w:t xml:space="preserve"> ,</w:t>
              </w:r>
              <w:r w:rsidRPr="00EE35E7"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  <w:t xml:space="preserve"> </w:t>
              </w:r>
              <w:hyperlink r:id="rId15" w:history="1">
                <w:r w:rsidRPr="00EE35E7">
                  <w:rPr>
                    <w:rStyle w:val="Hyperlink"/>
                    <w:rFonts w:eastAsia="Times New Roman" w:cs="Times New Roman"/>
                    <w:szCs w:val="20"/>
                    <w:lang w:val="en-EG" w:eastAsia="en-US"/>
                  </w:rPr>
                  <w:t>Android</w:t>
                </w:r>
              </w:hyperlink>
              <w:r w:rsidR="00CC6CA2"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  <w:t xml:space="preserve"> </w:t>
              </w:r>
            </w:p>
            <w:tbl>
              <w:tblPr>
                <w:tblW w:w="9360" w:type="dxa"/>
                <w:tblBorders>
                  <w:bottom w:val="single" w:sz="6" w:space="0" w:color="auto"/>
                </w:tblBorders>
                <w:tblCellMar>
                  <w:left w:w="14" w:type="dxa"/>
                </w:tblCellMar>
                <w:tblLook w:val="0600" w:firstRow="0" w:lastRow="0" w:firstColumn="0" w:lastColumn="0" w:noHBand="1" w:noVBand="1"/>
              </w:tblPr>
              <w:tblGrid>
                <w:gridCol w:w="9360"/>
              </w:tblGrid>
              <w:tr w:rsidR="008475AB" w:rsidRPr="00316C32" w14:paraId="709098C8" w14:textId="77777777" w:rsidTr="00BA5533">
                <w:tc>
                  <w:tcPr>
                    <w:tcW w:w="9360" w:type="dxa"/>
                  </w:tcPr>
                  <w:p w14:paraId="017E97C2" w14:textId="77777777" w:rsidR="008475AB" w:rsidRPr="00487326" w:rsidRDefault="008475AB" w:rsidP="00BA5533">
                    <w:pPr>
                      <w:pStyle w:val="Heading2"/>
                    </w:pPr>
                    <w:sdt>
                      <w:sdtPr>
                        <w:id w:val="1641067621"/>
                        <w:placeholder>
                          <w:docPart w:val="3231BE2ADD9D4847B7210D9407B6DF13"/>
                        </w:placeholder>
                        <w:showingPlcHdr/>
                        <w15:appearance w15:val="hidden"/>
                      </w:sdtPr>
                      <w:sdtContent>
                        <w:r w:rsidRPr="00316C32">
                          <w:t>Education</w:t>
                        </w:r>
                      </w:sdtContent>
                    </w:sdt>
                    <w:r w:rsidRPr="00316C32">
                      <w:t xml:space="preserve"> </w:t>
                    </w:r>
                  </w:p>
                </w:tc>
              </w:tr>
            </w:tbl>
            <w:p w14:paraId="76423068" w14:textId="77777777" w:rsidR="008475AB" w:rsidRDefault="008475AB" w:rsidP="008475AB">
              <w:pPr>
                <w:pStyle w:val="Spacebetweentables"/>
              </w:pPr>
            </w:p>
            <w:tbl>
              <w:tblPr>
                <w:tblW w:w="9395" w:type="dxa"/>
                <w:tblLook w:val="0600" w:firstRow="0" w:lastRow="0" w:firstColumn="0" w:lastColumn="0" w:noHBand="1" w:noVBand="1"/>
              </w:tblPr>
              <w:tblGrid>
                <w:gridCol w:w="7510"/>
                <w:gridCol w:w="1885"/>
              </w:tblGrid>
              <w:tr w:rsidR="008475AB" w:rsidRPr="00EF2B8F" w14:paraId="454657D3" w14:textId="77777777" w:rsidTr="00BA5533">
                <w:trPr>
                  <w:trHeight w:val="265"/>
                </w:trPr>
                <w:tc>
                  <w:tcPr>
                    <w:tcW w:w="7510" w:type="dxa"/>
                  </w:tcPr>
                  <w:p w14:paraId="644805D5" w14:textId="77777777" w:rsidR="008475AB" w:rsidRPr="00EF2B8F" w:rsidRDefault="008475AB" w:rsidP="00BA5533">
                    <w:pPr>
                      <w:rPr>
                        <w:sz w:val="19"/>
                        <w:szCs w:val="19"/>
                      </w:rPr>
                    </w:pPr>
                    <w:r>
                      <w:t>Modern Academy, Maadi, Cairo, Egypt</w:t>
                    </w:r>
                  </w:p>
                </w:tc>
                <w:tc>
                  <w:tcPr>
                    <w:tcW w:w="1885" w:type="dxa"/>
                  </w:tcPr>
                  <w:p w14:paraId="3A14A68E" w14:textId="77777777" w:rsidR="008475AB" w:rsidRPr="00EF2B8F" w:rsidRDefault="008475AB" w:rsidP="00BA5533">
                    <w:pPr>
                      <w:jc w:val="right"/>
                    </w:pPr>
                    <w:r>
                      <w:t>2016</w:t>
                    </w:r>
                  </w:p>
                </w:tc>
              </w:tr>
            </w:tbl>
            <w:p w14:paraId="36A40302" w14:textId="77777777" w:rsidR="008475AB" w:rsidRPr="000D7ADD" w:rsidRDefault="008475AB" w:rsidP="008475AB">
              <w:pPr>
                <w:pStyle w:val="Collegeinfo"/>
                <w:rPr>
                  <w:b/>
                  <w:bCs/>
                </w:rPr>
              </w:pPr>
              <w:sdt>
                <w:sdtPr>
                  <w:rPr>
                    <w:b/>
                    <w:bCs/>
                  </w:rPr>
                  <w:id w:val="-489098067"/>
                  <w:placeholder>
                    <w:docPart w:val="C35DDD9BA55B1C4686BD0F1E720D3DB5"/>
                  </w:placeholder>
                  <w15:appearance w15:val="hidden"/>
                </w:sdtPr>
                <w:sdtContent>
                  <w:r w:rsidRPr="000D7ADD">
                    <w:rPr>
                      <w:b/>
                      <w:bCs/>
                    </w:rPr>
                    <w:t>Bachelor’s degree in computer science — Overall Grade: Very Good</w:t>
                  </w:r>
                </w:sdtContent>
              </w:sdt>
              <w:r w:rsidRPr="000D7ADD">
                <w:rPr>
                  <w:b/>
                  <w:bCs/>
                </w:rPr>
                <w:t xml:space="preserve"> </w:t>
              </w:r>
            </w:p>
            <w:p w14:paraId="4A2839EA" w14:textId="1FC7E76A" w:rsidR="008475AB" w:rsidRPr="00CC6CA2" w:rsidRDefault="008475AB" w:rsidP="008475AB">
              <w:pPr>
                <w:spacing w:before="100" w:beforeAutospacing="1" w:after="100" w:afterAutospacing="1" w:line="240" w:lineRule="auto"/>
                <w:rPr>
                  <w:rFonts w:eastAsia="Times New Roman" w:cs="Times New Roman"/>
                  <w:b w:val="0"/>
                  <w:color w:val="auto"/>
                  <w:szCs w:val="20"/>
                  <w:lang w:val="en-EG" w:eastAsia="en-US"/>
                </w:rPr>
              </w:pPr>
              <w:sdt>
                <w:sdtPr>
                  <w:id w:val="1524516066"/>
                  <w:placeholder>
                    <w:docPart w:val="CB49EE6998AF874E9714E6E659E11B3C"/>
                  </w:placeholder>
                  <w15:appearance w15:val="hidden"/>
                </w:sdtPr>
                <w:sdtContent>
                  <w:r>
                    <w:t>Relevant Coursework: Object-Oriented Programming (OOP), Data Structures &amp; Algorithms, Database Management Systems, Software Engineering, Computer Networks, iOS Application Development, Artificial Intelligence (AI), Cybersecurity &amp; Information Security.</w:t>
                  </w:r>
                </w:sdtContent>
              </w:sdt>
            </w:p>
          </w:sdtContent>
        </w:sdt>
      </w:sdtContent>
    </w:sdt>
    <w:p w14:paraId="71ED37D1" w14:textId="3D3F82D0" w:rsidR="633BCDEC" w:rsidRPr="002B4041" w:rsidRDefault="633BCDEC" w:rsidP="002B4041">
      <w:pPr>
        <w:rPr>
          <w:rStyle w:val="NotBold"/>
          <w:lang w:val="en-EG"/>
        </w:rPr>
      </w:pPr>
    </w:p>
    <w:sectPr w:rsidR="633BCDEC" w:rsidRPr="002B4041" w:rsidSect="00C73E1E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D1DCAA" w14:textId="77777777" w:rsidR="00370AEF" w:rsidRDefault="00370AEF" w:rsidP="00E45038">
      <w:pPr>
        <w:spacing w:after="0" w:line="240" w:lineRule="auto"/>
      </w:pPr>
      <w:r>
        <w:separator/>
      </w:r>
    </w:p>
  </w:endnote>
  <w:endnote w:type="continuationSeparator" w:id="0">
    <w:p w14:paraId="7BCB705D" w14:textId="77777777" w:rsidR="00370AEF" w:rsidRDefault="00370AEF" w:rsidP="00E45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208EE0" w14:textId="77777777" w:rsidR="00370AEF" w:rsidRDefault="00370AEF" w:rsidP="00E45038">
      <w:pPr>
        <w:spacing w:after="0" w:line="240" w:lineRule="auto"/>
      </w:pPr>
      <w:r>
        <w:separator/>
      </w:r>
    </w:p>
  </w:footnote>
  <w:footnote w:type="continuationSeparator" w:id="0">
    <w:p w14:paraId="3331D21A" w14:textId="77777777" w:rsidR="00370AEF" w:rsidRDefault="00370AEF" w:rsidP="00E45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932327"/>
    <w:multiLevelType w:val="multilevel"/>
    <w:tmpl w:val="ADF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452CD0"/>
    <w:multiLevelType w:val="multilevel"/>
    <w:tmpl w:val="ADF2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1340FA"/>
    <w:multiLevelType w:val="multilevel"/>
    <w:tmpl w:val="1382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C5711"/>
    <w:multiLevelType w:val="multilevel"/>
    <w:tmpl w:val="BC4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24314F"/>
    <w:multiLevelType w:val="multilevel"/>
    <w:tmpl w:val="B4E8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44059"/>
    <w:multiLevelType w:val="multilevel"/>
    <w:tmpl w:val="AC6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9C6884"/>
    <w:multiLevelType w:val="multilevel"/>
    <w:tmpl w:val="9B8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06670E"/>
    <w:multiLevelType w:val="multilevel"/>
    <w:tmpl w:val="A366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7EC4683"/>
    <w:multiLevelType w:val="multilevel"/>
    <w:tmpl w:val="814E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05E62"/>
    <w:multiLevelType w:val="multilevel"/>
    <w:tmpl w:val="47CC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50518"/>
    <w:multiLevelType w:val="multilevel"/>
    <w:tmpl w:val="574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60AEB"/>
    <w:multiLevelType w:val="multilevel"/>
    <w:tmpl w:val="317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5910EEB"/>
    <w:multiLevelType w:val="multilevel"/>
    <w:tmpl w:val="19FA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D164A5"/>
    <w:multiLevelType w:val="multilevel"/>
    <w:tmpl w:val="A8D2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281726">
    <w:abstractNumId w:val="21"/>
  </w:num>
  <w:num w:numId="2" w16cid:durableId="208499492">
    <w:abstractNumId w:val="31"/>
  </w:num>
  <w:num w:numId="3" w16cid:durableId="733358831">
    <w:abstractNumId w:val="9"/>
  </w:num>
  <w:num w:numId="4" w16cid:durableId="700475163">
    <w:abstractNumId w:val="27"/>
  </w:num>
  <w:num w:numId="5" w16cid:durableId="1963490968">
    <w:abstractNumId w:val="19"/>
  </w:num>
  <w:num w:numId="6" w16cid:durableId="374744320">
    <w:abstractNumId w:val="10"/>
  </w:num>
  <w:num w:numId="7" w16cid:durableId="931669694">
    <w:abstractNumId w:val="7"/>
  </w:num>
  <w:num w:numId="8" w16cid:durableId="963853787">
    <w:abstractNumId w:val="18"/>
  </w:num>
  <w:num w:numId="9" w16cid:durableId="123549603">
    <w:abstractNumId w:val="14"/>
  </w:num>
  <w:num w:numId="10" w16cid:durableId="1309941647">
    <w:abstractNumId w:val="29"/>
  </w:num>
  <w:num w:numId="11" w16cid:durableId="404760913">
    <w:abstractNumId w:val="13"/>
  </w:num>
  <w:num w:numId="12" w16cid:durableId="2018582123">
    <w:abstractNumId w:val="15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23"/>
  </w:num>
  <w:num w:numId="19" w16cid:durableId="278873616">
    <w:abstractNumId w:val="5"/>
  </w:num>
  <w:num w:numId="20" w16cid:durableId="1337152024">
    <w:abstractNumId w:val="26"/>
  </w:num>
  <w:num w:numId="21" w16cid:durableId="1041397039">
    <w:abstractNumId w:val="8"/>
  </w:num>
  <w:num w:numId="22" w16cid:durableId="1379166884">
    <w:abstractNumId w:val="32"/>
  </w:num>
  <w:num w:numId="23" w16cid:durableId="1535079335">
    <w:abstractNumId w:val="12"/>
  </w:num>
  <w:num w:numId="24" w16cid:durableId="1945839345">
    <w:abstractNumId w:val="25"/>
  </w:num>
  <w:num w:numId="25" w16cid:durableId="469444079">
    <w:abstractNumId w:val="30"/>
  </w:num>
  <w:num w:numId="26" w16cid:durableId="1497840308">
    <w:abstractNumId w:val="22"/>
  </w:num>
  <w:num w:numId="27" w16cid:durableId="140268940">
    <w:abstractNumId w:val="11"/>
  </w:num>
  <w:num w:numId="28" w16cid:durableId="1554732875">
    <w:abstractNumId w:val="17"/>
  </w:num>
  <w:num w:numId="29" w16cid:durableId="1472862941">
    <w:abstractNumId w:val="28"/>
  </w:num>
  <w:num w:numId="30" w16cid:durableId="2027977940">
    <w:abstractNumId w:val="24"/>
  </w:num>
  <w:num w:numId="31" w16cid:durableId="1955668338">
    <w:abstractNumId w:val="16"/>
  </w:num>
  <w:num w:numId="32" w16cid:durableId="385639641">
    <w:abstractNumId w:val="6"/>
  </w:num>
  <w:num w:numId="33" w16cid:durableId="1912613052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6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EAB"/>
    <w:rsid w:val="00016D3E"/>
    <w:rsid w:val="00024BF8"/>
    <w:rsid w:val="0002694E"/>
    <w:rsid w:val="00034A9E"/>
    <w:rsid w:val="00054A06"/>
    <w:rsid w:val="00084F0C"/>
    <w:rsid w:val="00092749"/>
    <w:rsid w:val="000A7A1D"/>
    <w:rsid w:val="000B1E78"/>
    <w:rsid w:val="000B4CAB"/>
    <w:rsid w:val="000D7ADD"/>
    <w:rsid w:val="00115755"/>
    <w:rsid w:val="001368B3"/>
    <w:rsid w:val="00147EAD"/>
    <w:rsid w:val="0016682E"/>
    <w:rsid w:val="001728A6"/>
    <w:rsid w:val="001A5DAC"/>
    <w:rsid w:val="002073B6"/>
    <w:rsid w:val="00231796"/>
    <w:rsid w:val="00240B68"/>
    <w:rsid w:val="00256C1D"/>
    <w:rsid w:val="00261257"/>
    <w:rsid w:val="0027586F"/>
    <w:rsid w:val="00275F4A"/>
    <w:rsid w:val="002A338B"/>
    <w:rsid w:val="002B4041"/>
    <w:rsid w:val="00310717"/>
    <w:rsid w:val="00315D21"/>
    <w:rsid w:val="00316C32"/>
    <w:rsid w:val="003222AD"/>
    <w:rsid w:val="00336D74"/>
    <w:rsid w:val="00367DEB"/>
    <w:rsid w:val="00370AEF"/>
    <w:rsid w:val="003A217C"/>
    <w:rsid w:val="003A29E4"/>
    <w:rsid w:val="003B2409"/>
    <w:rsid w:val="003B40D9"/>
    <w:rsid w:val="003B53D9"/>
    <w:rsid w:val="003E4EBF"/>
    <w:rsid w:val="00413570"/>
    <w:rsid w:val="00433D71"/>
    <w:rsid w:val="00463E72"/>
    <w:rsid w:val="00482331"/>
    <w:rsid w:val="00487326"/>
    <w:rsid w:val="00490705"/>
    <w:rsid w:val="004D6840"/>
    <w:rsid w:val="004E0336"/>
    <w:rsid w:val="004E7B5B"/>
    <w:rsid w:val="005076E9"/>
    <w:rsid w:val="005229A6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6E0DC0"/>
    <w:rsid w:val="007133C8"/>
    <w:rsid w:val="00781FA7"/>
    <w:rsid w:val="007D1F1C"/>
    <w:rsid w:val="007E4341"/>
    <w:rsid w:val="007E5AD8"/>
    <w:rsid w:val="00832207"/>
    <w:rsid w:val="0084324B"/>
    <w:rsid w:val="00845CE1"/>
    <w:rsid w:val="008475AB"/>
    <w:rsid w:val="00875EC2"/>
    <w:rsid w:val="0088443F"/>
    <w:rsid w:val="008C5765"/>
    <w:rsid w:val="008D2F93"/>
    <w:rsid w:val="008D3CDC"/>
    <w:rsid w:val="008D4CF3"/>
    <w:rsid w:val="008E5BD4"/>
    <w:rsid w:val="00902B70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512BC"/>
    <w:rsid w:val="00B650FA"/>
    <w:rsid w:val="00B8310C"/>
    <w:rsid w:val="00BA1F7D"/>
    <w:rsid w:val="00C57F27"/>
    <w:rsid w:val="00C61E63"/>
    <w:rsid w:val="00C62350"/>
    <w:rsid w:val="00C73E1E"/>
    <w:rsid w:val="00C7525A"/>
    <w:rsid w:val="00C778F0"/>
    <w:rsid w:val="00C81C21"/>
    <w:rsid w:val="00C9078B"/>
    <w:rsid w:val="00CC6CA2"/>
    <w:rsid w:val="00D04515"/>
    <w:rsid w:val="00D3309C"/>
    <w:rsid w:val="00D608C2"/>
    <w:rsid w:val="00DA4ADA"/>
    <w:rsid w:val="00DA4C27"/>
    <w:rsid w:val="00DB0671"/>
    <w:rsid w:val="00DC490D"/>
    <w:rsid w:val="00E00A21"/>
    <w:rsid w:val="00E27EA2"/>
    <w:rsid w:val="00E45038"/>
    <w:rsid w:val="00E753ED"/>
    <w:rsid w:val="00EB23AF"/>
    <w:rsid w:val="00EE35E7"/>
    <w:rsid w:val="00EF2B8F"/>
    <w:rsid w:val="00EF74BA"/>
    <w:rsid w:val="00F42E68"/>
    <w:rsid w:val="00F44C15"/>
    <w:rsid w:val="00F677E6"/>
    <w:rsid w:val="00F76EAB"/>
    <w:rsid w:val="00F84BD9"/>
    <w:rsid w:val="00F85071"/>
    <w:rsid w:val="00F9176F"/>
    <w:rsid w:val="00F97471"/>
    <w:rsid w:val="00FB40EE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22ADF"/>
  <w15:chartTrackingRefBased/>
  <w15:docId w15:val="{2106F921-D6CF-3541-82F3-4A5CE9C7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E27EA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D2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lang w:val="en-EG" w:eastAsia="en-US"/>
    </w:rPr>
  </w:style>
  <w:style w:type="paragraph" w:styleId="Header">
    <w:name w:val="header"/>
    <w:basedOn w:val="Normal"/>
    <w:link w:val="HeaderChar"/>
    <w:uiPriority w:val="99"/>
    <w:unhideWhenUsed/>
    <w:rsid w:val="00E45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038"/>
    <w:rPr>
      <w:b/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E45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038"/>
    <w:rPr>
      <w:b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lay.google.com/store/apps/details?id=com.banah.app&amp;pcampaignid=web_shar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MohammedEmadSelim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mohammed-selim-b32b29286/?isSelfProfile=true" TargetMode="External"/><Relationship Id="rId5" Type="http://schemas.openxmlformats.org/officeDocument/2006/relationships/styles" Target="styles.xml"/><Relationship Id="rId15" Type="http://schemas.openxmlformats.org/officeDocument/2006/relationships/hyperlink" Target="https://play.google.com/store/apps/details?id=com.dieayaplus.user&amp;pcampaignid=web_share" TargetMode="External"/><Relationship Id="rId10" Type="http://schemas.openxmlformats.org/officeDocument/2006/relationships/hyperlink" Target="mailto:mohammedselim10a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apps.apple.com/eg/app/dieaya-plus-%D8%AF%D8%B9%D8%A7%D9%8A%D8%A9-%D8%A8%D9%84%D8%B3/id6664065244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/Library/Containers/com.microsoft.Word/Data/Library/Application%20Support/Microsoft/Office/16.0/DTS/Search/%7bD4EB2010-2CCA-1746-A530-FF4288A067AF%7dtf55835287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115558AF516D84683604F2FAE86F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2B642-3858-934B-9AB8-EA1DA45E5DD8}"/>
      </w:docPartPr>
      <w:docPartBody>
        <w:p w:rsidR="002E5068" w:rsidRDefault="009A6BAD">
          <w:pPr>
            <w:pStyle w:val="6115558AF516D84683604F2FAE86F741"/>
          </w:pPr>
          <w:r w:rsidRPr="00F9176F">
            <w:t>Full Name</w:t>
          </w:r>
        </w:p>
      </w:docPartBody>
    </w:docPart>
    <w:docPart>
      <w:docPartPr>
        <w:name w:val="A0BCC8FB9E426D49B93D92C29C91C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B929F2-29B0-794B-9840-D3864633BCEC}"/>
      </w:docPartPr>
      <w:docPartBody>
        <w:p w:rsidR="002E5068" w:rsidRDefault="009A6BAD">
          <w:pPr>
            <w:pStyle w:val="A0BCC8FB9E426D49B93D92C29C91C548"/>
          </w:pPr>
          <w:r w:rsidRPr="002073B6">
            <w:t>yourname@example.com</w:t>
          </w:r>
        </w:p>
      </w:docPartBody>
    </w:docPart>
    <w:docPart>
      <w:docPartPr>
        <w:name w:val="111FC4D0A8970C429F777AEC752CB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0A932-7979-3F4B-A9CC-9208FD7F88E2}"/>
      </w:docPartPr>
      <w:docPartBody>
        <w:p w:rsidR="002E5068" w:rsidRDefault="009A6BAD">
          <w:pPr>
            <w:pStyle w:val="111FC4D0A8970C429F777AEC752CB45A"/>
          </w:pPr>
          <w:r w:rsidRPr="002073B6">
            <w:t>www.example.com</w:t>
          </w:r>
        </w:p>
      </w:docPartBody>
    </w:docPart>
    <w:docPart>
      <w:docPartPr>
        <w:name w:val="B995C64A447ED94BA094CD91B7BFA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62B6F-A249-8E40-B9A0-38CCB7DF5AF0}"/>
      </w:docPartPr>
      <w:docPartBody>
        <w:p w:rsidR="002E5068" w:rsidRDefault="009A6BAD">
          <w:pPr>
            <w:pStyle w:val="B995C64A447ED94BA094CD91B7BFACE4"/>
          </w:pPr>
          <w:r w:rsidRPr="00F9176F">
            <w:t>Professional experience</w:t>
          </w:r>
        </w:p>
      </w:docPartBody>
    </w:docPart>
    <w:docPart>
      <w:docPartPr>
        <w:name w:val="EEB92041DD7E9D4F908F1205A91C4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B7637A-F3A4-3B47-8CEF-67956BA15F93}"/>
      </w:docPartPr>
      <w:docPartBody>
        <w:p w:rsidR="002E5068" w:rsidRDefault="009A6BAD">
          <w:pPr>
            <w:pStyle w:val="EEB92041DD7E9D4F908F1205A91C4450"/>
          </w:pPr>
          <w:r>
            <w:t>Company</w:t>
          </w:r>
        </w:p>
      </w:docPartBody>
    </w:docPart>
    <w:docPart>
      <w:docPartPr>
        <w:name w:val="8AB93AB557A46D4E83AD05A2FAE20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3AF43C-702C-1D46-9B66-2979887DA131}"/>
      </w:docPartPr>
      <w:docPartBody>
        <w:p w:rsidR="002E5068" w:rsidRDefault="009A6BAD">
          <w:pPr>
            <w:pStyle w:val="8AB93AB557A46D4E83AD05A2FAE20C8C"/>
          </w:pPr>
          <w:r w:rsidRPr="00F9176F">
            <w:t>location</w:t>
          </w:r>
        </w:p>
      </w:docPartBody>
    </w:docPart>
    <w:docPart>
      <w:docPartPr>
        <w:name w:val="3E451839026D7F45AFE9BA579889DF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0017B-6F75-AE42-9EF7-DA7453D7F8EC}"/>
      </w:docPartPr>
      <w:docPartBody>
        <w:p w:rsidR="002E5068" w:rsidRDefault="009A6BAD">
          <w:pPr>
            <w:pStyle w:val="3E451839026D7F45AFE9BA579889DF88"/>
          </w:pPr>
          <w:r>
            <w:t>Month Year</w:t>
          </w:r>
        </w:p>
      </w:docPartBody>
    </w:docPart>
    <w:docPart>
      <w:docPartPr>
        <w:name w:val="53C752824FFD47449F712CF8ED714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90BF2-4645-834F-9210-5C2E1078874B}"/>
      </w:docPartPr>
      <w:docPartBody>
        <w:p w:rsidR="002E5068" w:rsidRDefault="009A6BAD">
          <w:pPr>
            <w:pStyle w:val="53C752824FFD47449F712CF8ED714AE5"/>
          </w:pPr>
          <w:r w:rsidRPr="00F9176F">
            <w:t>Role</w:t>
          </w:r>
        </w:p>
      </w:docPartBody>
    </w:docPart>
    <w:docPart>
      <w:docPartPr>
        <w:name w:val="4430F12D3C024144B84EB4EC87F66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EE8E3C-5DFE-9148-8B99-B945D87669CE}"/>
      </w:docPartPr>
      <w:docPartBody>
        <w:p w:rsidR="002E5068" w:rsidRDefault="009A6BAD">
          <w:pPr>
            <w:pStyle w:val="4430F12D3C024144B84EB4EC87F66D03"/>
          </w:pPr>
          <w:r>
            <w:t>Company</w:t>
          </w:r>
        </w:p>
      </w:docPartBody>
    </w:docPart>
    <w:docPart>
      <w:docPartPr>
        <w:name w:val="799BA797D5FC67479DFB6D430DE74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B6AD7-F307-1743-ACB8-D0B242A6526E}"/>
      </w:docPartPr>
      <w:docPartBody>
        <w:p w:rsidR="002E5068" w:rsidRDefault="009A6BAD">
          <w:pPr>
            <w:pStyle w:val="799BA797D5FC67479DFB6D430DE74F9C"/>
          </w:pPr>
          <w:r w:rsidRPr="00F9176F">
            <w:t>location</w:t>
          </w:r>
        </w:p>
      </w:docPartBody>
    </w:docPart>
    <w:docPart>
      <w:docPartPr>
        <w:name w:val="A63B0C3D96CBF249896D86C6FBFFC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9AD2F-CDF0-0A47-9046-27311973E3F7}"/>
      </w:docPartPr>
      <w:docPartBody>
        <w:p w:rsidR="002E5068" w:rsidRDefault="009A6BAD">
          <w:pPr>
            <w:pStyle w:val="A63B0C3D96CBF249896D86C6FBFFC14E"/>
          </w:pPr>
          <w:r>
            <w:t>Month Year</w:t>
          </w:r>
        </w:p>
      </w:docPartBody>
    </w:docPart>
    <w:docPart>
      <w:docPartPr>
        <w:name w:val="4A10AFC727DC6947B54F098229098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948D7-A0E7-1E45-8971-BE79732AB631}"/>
      </w:docPartPr>
      <w:docPartBody>
        <w:p w:rsidR="002E5068" w:rsidRDefault="009A6BAD">
          <w:pPr>
            <w:pStyle w:val="4A10AFC727DC6947B54F098229098291"/>
          </w:pPr>
          <w:r w:rsidRPr="00F9176F">
            <w:t>Role</w:t>
          </w:r>
        </w:p>
      </w:docPartBody>
    </w:docPart>
    <w:docPart>
      <w:docPartPr>
        <w:name w:val="4C9D11CB26B35E4EA16EBAEC7FAC2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8AF9F8-6007-A24A-AEEA-A26A49B8969A}"/>
      </w:docPartPr>
      <w:docPartBody>
        <w:p w:rsidR="002E5068" w:rsidRDefault="009A6BAD">
          <w:pPr>
            <w:pStyle w:val="4C9D11CB26B35E4EA16EBAEC7FAC2D8C"/>
          </w:pPr>
          <w:r w:rsidRPr="00316C32">
            <w:t>Describe what you did and what your impact was</w:t>
          </w:r>
        </w:p>
      </w:docPartBody>
    </w:docPart>
    <w:docPart>
      <w:docPartPr>
        <w:name w:val="D3374090F8E12448821C699F615AF6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8260E-4E63-FB47-988C-A334D719BE57}"/>
      </w:docPartPr>
      <w:docPartBody>
        <w:p w:rsidR="002E5068" w:rsidRDefault="009A6BAD">
          <w:pPr>
            <w:pStyle w:val="D3374090F8E12448821C699F615AF67F"/>
          </w:pPr>
          <w:r>
            <w:t>Company</w:t>
          </w:r>
        </w:p>
      </w:docPartBody>
    </w:docPart>
    <w:docPart>
      <w:docPartPr>
        <w:name w:val="726C8A43FD20B547A33CD30C889D44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20960-F434-A34B-A06C-90525039BF96}"/>
      </w:docPartPr>
      <w:docPartBody>
        <w:p w:rsidR="002E5068" w:rsidRDefault="009A6BAD">
          <w:pPr>
            <w:pStyle w:val="726C8A43FD20B547A33CD30C889D44AB"/>
          </w:pPr>
          <w:r w:rsidRPr="00F9176F">
            <w:t>location</w:t>
          </w:r>
        </w:p>
      </w:docPartBody>
    </w:docPart>
    <w:docPart>
      <w:docPartPr>
        <w:name w:val="D44B9FDD0CD0C84C8522FB68B59FFE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870EE-B86F-CA47-8894-1F09A2DE0BC0}"/>
      </w:docPartPr>
      <w:docPartBody>
        <w:p w:rsidR="002E5068" w:rsidRDefault="009A6BAD">
          <w:pPr>
            <w:pStyle w:val="D44B9FDD0CD0C84C8522FB68B59FFE77"/>
          </w:pPr>
          <w:r>
            <w:t>Month Year</w:t>
          </w:r>
        </w:p>
      </w:docPartBody>
    </w:docPart>
    <w:docPart>
      <w:docPartPr>
        <w:name w:val="BF02AD4A815C1645B9A9BB3194823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D547-486B-B94E-BABC-86AC756319D3}"/>
      </w:docPartPr>
      <w:docPartBody>
        <w:p w:rsidR="002E5068" w:rsidRDefault="009A6BAD">
          <w:pPr>
            <w:pStyle w:val="BF02AD4A815C1645B9A9BB31948232D3"/>
          </w:pPr>
          <w:r w:rsidRPr="00F9176F">
            <w:t>Role</w:t>
          </w:r>
        </w:p>
      </w:docPartBody>
    </w:docPart>
    <w:docPart>
      <w:docPartPr>
        <w:name w:val="232F53A5640B924D895CAB6721027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2230E-6383-5949-BFB6-9086DB2679BA}"/>
      </w:docPartPr>
      <w:docPartBody>
        <w:p w:rsidR="002E5068" w:rsidRDefault="009A6BAD">
          <w:pPr>
            <w:pStyle w:val="232F53A5640B924D895CAB6721027919"/>
          </w:pPr>
          <w:r w:rsidRPr="00316C32">
            <w:t>Describe what you did and what your impact was</w:t>
          </w:r>
        </w:p>
      </w:docPartBody>
    </w:docPart>
    <w:docPart>
      <w:docPartPr>
        <w:name w:val="630F459E194D0A4BA0B3453BC4E44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DC4C3-C8C0-E942-A9A7-62D47C90AE90}"/>
      </w:docPartPr>
      <w:docPartBody>
        <w:p w:rsidR="002E5068" w:rsidRDefault="009A6BAD">
          <w:pPr>
            <w:pStyle w:val="630F459E194D0A4BA0B3453BC4E44BA0"/>
          </w:pPr>
          <w:r w:rsidRPr="00316C32">
            <w:t>Projects &amp; extracurricular</w:t>
          </w:r>
        </w:p>
      </w:docPartBody>
    </w:docPart>
    <w:docPart>
      <w:docPartPr>
        <w:name w:val="927772828651B140B21B5516599A5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9A7C1-06FF-3A47-809B-34E5AE97AC16}"/>
      </w:docPartPr>
      <w:docPartBody>
        <w:p w:rsidR="009A6BAD" w:rsidRDefault="002E5068" w:rsidP="002E5068">
          <w:pPr>
            <w:pStyle w:val="927772828651B140B21B5516599A50B7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350B31D407875846B50579BB8F28C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90C1F2-C35B-684C-BF95-080B63629986}"/>
      </w:docPartPr>
      <w:docPartBody>
        <w:p w:rsidR="009A6BAD" w:rsidRDefault="002E5068" w:rsidP="002E5068">
          <w:pPr>
            <w:pStyle w:val="350B31D407875846B50579BB8F28CBBF"/>
          </w:pPr>
          <w:r w:rsidRPr="00316C32">
            <w:t>Describe what you did/built etc.</w:t>
          </w:r>
        </w:p>
      </w:docPartBody>
    </w:docPart>
    <w:docPart>
      <w:docPartPr>
        <w:name w:val="8A251BC91CC58043ABE29FD3F8D64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38D65-59DD-824B-A5A4-0C5554F6FB93}"/>
      </w:docPartPr>
      <w:docPartBody>
        <w:p w:rsidR="009A6BAD" w:rsidRDefault="002E5068" w:rsidP="002E5068">
          <w:pPr>
            <w:pStyle w:val="8A251BC91CC58043ABE29FD3F8D64964"/>
          </w:pPr>
          <w:r w:rsidRPr="00316C32">
            <w:t>Describe what you did/built etc.</w:t>
          </w:r>
        </w:p>
      </w:docPartBody>
    </w:docPart>
    <w:docPart>
      <w:docPartPr>
        <w:name w:val="3231BE2ADD9D4847B7210D9407B6D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B8E27-B96B-4D48-802B-BEA1EF9D948B}"/>
      </w:docPartPr>
      <w:docPartBody>
        <w:p w:rsidR="00000000" w:rsidRDefault="00300846" w:rsidP="00300846">
          <w:pPr>
            <w:pStyle w:val="3231BE2ADD9D4847B7210D9407B6DF13"/>
          </w:pPr>
          <w:r w:rsidRPr="00316C32">
            <w:t>Education</w:t>
          </w:r>
        </w:p>
      </w:docPartBody>
    </w:docPart>
    <w:docPart>
      <w:docPartPr>
        <w:name w:val="C35DDD9BA55B1C4686BD0F1E720D3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E85A5-6505-8542-848D-DF98C6B7D40D}"/>
      </w:docPartPr>
      <w:docPartBody>
        <w:p w:rsidR="00000000" w:rsidRDefault="00300846" w:rsidP="00300846">
          <w:pPr>
            <w:pStyle w:val="C35DDD9BA55B1C4686BD0F1E720D3DB5"/>
          </w:pPr>
          <w:r w:rsidRPr="000B4CAB">
            <w:t>Bachelor of Arts, Degree, GPA</w:t>
          </w:r>
        </w:p>
      </w:docPartBody>
    </w:docPart>
    <w:docPart>
      <w:docPartPr>
        <w:name w:val="CB49EE6998AF874E9714E6E659E11B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49343-5D1A-D842-9A22-764F39F92858}"/>
      </w:docPartPr>
      <w:docPartBody>
        <w:p w:rsidR="00000000" w:rsidRDefault="00300846" w:rsidP="00300846">
          <w:pPr>
            <w:pStyle w:val="CB49EE6998AF874E9714E6E659E11B3C"/>
          </w:pPr>
          <w:r w:rsidRPr="000B4CAB">
            <w:t>Relevant course work:</w:t>
          </w:r>
        </w:p>
      </w:docPartBody>
    </w:docPart>
    <w:docPart>
      <w:docPartPr>
        <w:name w:val="E3215913F9E70A48BECD20D64379DF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7E0CB-81CB-6E43-AC8A-52A250B1323B}"/>
      </w:docPartPr>
      <w:docPartBody>
        <w:p w:rsidR="00000000" w:rsidRDefault="00300846" w:rsidP="00300846">
          <w:pPr>
            <w:pStyle w:val="E3215913F9E70A48BECD20D64379DF42"/>
          </w:pPr>
          <w:r>
            <w:t>Skills</w:t>
          </w:r>
        </w:p>
      </w:docPartBody>
    </w:docPart>
    <w:docPart>
      <w:docPartPr>
        <w:name w:val="0F584F909BE9094AB8650353A16A6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1C1AC-4CA7-5B4F-B4CE-4F6160214A58}"/>
      </w:docPartPr>
      <w:docPartBody>
        <w:p w:rsidR="00000000" w:rsidRDefault="00300846" w:rsidP="00300846">
          <w:pPr>
            <w:pStyle w:val="0F584F909BE9094AB8650353A16A63E9"/>
          </w:pPr>
          <w:r w:rsidRPr="00316C32">
            <w:t>Project title</w:t>
          </w:r>
        </w:p>
      </w:docPartBody>
    </w:docPart>
    <w:docPart>
      <w:docPartPr>
        <w:name w:val="A2D653181C7B1945B9E74FC0E0667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2E4F8-18E0-F94D-95BD-F0EA10BD4DD8}"/>
      </w:docPartPr>
      <w:docPartBody>
        <w:p w:rsidR="00000000" w:rsidRDefault="00300846" w:rsidP="00300846">
          <w:pPr>
            <w:pStyle w:val="A2D653181C7B1945B9E74FC0E0667356"/>
          </w:pPr>
          <w:r w:rsidRPr="00316C32">
            <w:t>Project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ADD"/>
    <w:rsid w:val="001A5DAC"/>
    <w:rsid w:val="002E5068"/>
    <w:rsid w:val="00300846"/>
    <w:rsid w:val="003B2409"/>
    <w:rsid w:val="00406ADD"/>
    <w:rsid w:val="009A6BAD"/>
    <w:rsid w:val="00D8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115558AF516D84683604F2FAE86F741">
    <w:name w:val="6115558AF516D84683604F2FAE86F741"/>
  </w:style>
  <w:style w:type="paragraph" w:customStyle="1" w:styleId="A0BCC8FB9E426D49B93D92C29C91C548">
    <w:name w:val="A0BCC8FB9E426D49B93D92C29C91C548"/>
  </w:style>
  <w:style w:type="paragraph" w:customStyle="1" w:styleId="3231BE2ADD9D4847B7210D9407B6DF13">
    <w:name w:val="3231BE2ADD9D4847B7210D9407B6DF13"/>
    <w:rsid w:val="00300846"/>
  </w:style>
  <w:style w:type="paragraph" w:customStyle="1" w:styleId="111FC4D0A8970C429F777AEC752CB45A">
    <w:name w:val="111FC4D0A8970C429F777AEC752CB45A"/>
  </w:style>
  <w:style w:type="paragraph" w:customStyle="1" w:styleId="916A905B4E4DA64C90E86968C72D5DE1">
    <w:name w:val="916A905B4E4DA64C90E86968C72D5DE1"/>
  </w:style>
  <w:style w:type="paragraph" w:customStyle="1" w:styleId="C35DDD9BA55B1C4686BD0F1E720D3DB5">
    <w:name w:val="C35DDD9BA55B1C4686BD0F1E720D3DB5"/>
    <w:rsid w:val="00300846"/>
  </w:style>
  <w:style w:type="paragraph" w:customStyle="1" w:styleId="CB49EE6998AF874E9714E6E659E11B3C">
    <w:name w:val="CB49EE6998AF874E9714E6E659E11B3C"/>
    <w:rsid w:val="00300846"/>
  </w:style>
  <w:style w:type="paragraph" w:customStyle="1" w:styleId="E3215913F9E70A48BECD20D64379DF42">
    <w:name w:val="E3215913F9E70A48BECD20D64379DF42"/>
    <w:rsid w:val="00300846"/>
  </w:style>
  <w:style w:type="paragraph" w:customStyle="1" w:styleId="61933A2735409B43A9228C631F065E0F">
    <w:name w:val="61933A2735409B43A9228C631F065E0F"/>
  </w:style>
  <w:style w:type="paragraph" w:customStyle="1" w:styleId="1A709D5BA014C441A58F65AD68D05913">
    <w:name w:val="1A709D5BA014C441A58F65AD68D05913"/>
  </w:style>
  <w:style w:type="paragraph" w:customStyle="1" w:styleId="B995C64A447ED94BA094CD91B7BFACE4">
    <w:name w:val="B995C64A447ED94BA094CD91B7BFACE4"/>
  </w:style>
  <w:style w:type="paragraph" w:customStyle="1" w:styleId="EEB92041DD7E9D4F908F1205A91C4450">
    <w:name w:val="EEB92041DD7E9D4F908F1205A91C4450"/>
  </w:style>
  <w:style w:type="paragraph" w:customStyle="1" w:styleId="8AB93AB557A46D4E83AD05A2FAE20C8C">
    <w:name w:val="8AB93AB557A46D4E83AD05A2FAE20C8C"/>
  </w:style>
  <w:style w:type="paragraph" w:customStyle="1" w:styleId="3E451839026D7F45AFE9BA579889DF88">
    <w:name w:val="3E451839026D7F45AFE9BA579889DF88"/>
  </w:style>
  <w:style w:type="paragraph" w:customStyle="1" w:styleId="53C752824FFD47449F712CF8ED714AE5">
    <w:name w:val="53C752824FFD47449F712CF8ED714AE5"/>
  </w:style>
  <w:style w:type="paragraph" w:styleId="ListBullet">
    <w:name w:val="List Bullet"/>
    <w:basedOn w:val="Normal"/>
    <w:uiPriority w:val="99"/>
    <w:pPr>
      <w:numPr>
        <w:numId w:val="1"/>
      </w:numPr>
      <w:ind w:left="0" w:firstLine="0"/>
      <w:contextualSpacing/>
    </w:pPr>
    <w:rPr>
      <w:rFonts w:ascii="Franklin Gothic Book" w:hAnsi="Franklin Gothic Book"/>
      <w:color w:val="000000" w:themeColor="text1"/>
      <w:kern w:val="0"/>
      <w:sz w:val="20"/>
      <w:lang w:val="en-US"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pPr>
      <w:numPr>
        <w:ilvl w:val="1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val="en-US"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pPr>
      <w:numPr>
        <w:ilvl w:val="2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val="en-US"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pPr>
      <w:numPr>
        <w:ilvl w:val="3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val="en-US"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pPr>
      <w:numPr>
        <w:ilvl w:val="4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val="en-US" w:eastAsia="ja-JP"/>
      <w14:ligatures w14:val="none"/>
    </w:rPr>
  </w:style>
  <w:style w:type="paragraph" w:customStyle="1" w:styleId="4828C6F88C8F4C4BBCFB122F2D69F17E">
    <w:name w:val="4828C6F88C8F4C4BBCFB122F2D69F17E"/>
    <w:rsid w:val="00300846"/>
  </w:style>
  <w:style w:type="paragraph" w:customStyle="1" w:styleId="4430F12D3C024144B84EB4EC87F66D03">
    <w:name w:val="4430F12D3C024144B84EB4EC87F66D03"/>
  </w:style>
  <w:style w:type="paragraph" w:customStyle="1" w:styleId="799BA797D5FC67479DFB6D430DE74F9C">
    <w:name w:val="799BA797D5FC67479DFB6D430DE74F9C"/>
  </w:style>
  <w:style w:type="paragraph" w:customStyle="1" w:styleId="A63B0C3D96CBF249896D86C6FBFFC14E">
    <w:name w:val="A63B0C3D96CBF249896D86C6FBFFC14E"/>
  </w:style>
  <w:style w:type="paragraph" w:customStyle="1" w:styleId="4A10AFC727DC6947B54F098229098291">
    <w:name w:val="4A10AFC727DC6947B54F098229098291"/>
  </w:style>
  <w:style w:type="paragraph" w:customStyle="1" w:styleId="4C9D11CB26B35E4EA16EBAEC7FAC2D8C">
    <w:name w:val="4C9D11CB26B35E4EA16EBAEC7FAC2D8C"/>
  </w:style>
  <w:style w:type="paragraph" w:customStyle="1" w:styleId="D3374090F8E12448821C699F615AF67F">
    <w:name w:val="D3374090F8E12448821C699F615AF67F"/>
  </w:style>
  <w:style w:type="paragraph" w:customStyle="1" w:styleId="726C8A43FD20B547A33CD30C889D44AB">
    <w:name w:val="726C8A43FD20B547A33CD30C889D44AB"/>
  </w:style>
  <w:style w:type="paragraph" w:customStyle="1" w:styleId="D44B9FDD0CD0C84C8522FB68B59FFE77">
    <w:name w:val="D44B9FDD0CD0C84C8522FB68B59FFE77"/>
  </w:style>
  <w:style w:type="paragraph" w:customStyle="1" w:styleId="BF02AD4A815C1645B9A9BB31948232D3">
    <w:name w:val="BF02AD4A815C1645B9A9BB31948232D3"/>
  </w:style>
  <w:style w:type="paragraph" w:customStyle="1" w:styleId="232F53A5640B924D895CAB6721027919">
    <w:name w:val="232F53A5640B924D895CAB6721027919"/>
  </w:style>
  <w:style w:type="paragraph" w:customStyle="1" w:styleId="70CB6E6C040E27438DB569D9ECC9AFBE">
    <w:name w:val="70CB6E6C040E27438DB569D9ECC9AFBE"/>
    <w:rsid w:val="00300846"/>
  </w:style>
  <w:style w:type="paragraph" w:customStyle="1" w:styleId="9039E4B8CD784843BB7BF959EAFE20F6">
    <w:name w:val="9039E4B8CD784843BB7BF959EAFE20F6"/>
    <w:rsid w:val="00300846"/>
  </w:style>
  <w:style w:type="paragraph" w:customStyle="1" w:styleId="43CB810123CA1D4BA1F3D50A42C057E3">
    <w:name w:val="43CB810123CA1D4BA1F3D50A42C057E3"/>
    <w:rsid w:val="00300846"/>
  </w:style>
  <w:style w:type="paragraph" w:customStyle="1" w:styleId="9E3D7C0AAEBE294D9C33865AA3C6945F">
    <w:name w:val="9E3D7C0AAEBE294D9C33865AA3C6945F"/>
    <w:rsid w:val="00300846"/>
  </w:style>
  <w:style w:type="paragraph" w:customStyle="1" w:styleId="0F584F909BE9094AB8650353A16A63E9">
    <w:name w:val="0F584F909BE9094AB8650353A16A63E9"/>
    <w:rsid w:val="00300846"/>
  </w:style>
  <w:style w:type="paragraph" w:customStyle="1" w:styleId="630F459E194D0A4BA0B3453BC4E44BA0">
    <w:name w:val="630F459E194D0A4BA0B3453BC4E44BA0"/>
  </w:style>
  <w:style w:type="paragraph" w:customStyle="1" w:styleId="3993F85C1404564E96D0BD3B68066683">
    <w:name w:val="3993F85C1404564E96D0BD3B68066683"/>
  </w:style>
  <w:style w:type="paragraph" w:customStyle="1" w:styleId="70E72536BA711B46800C404973B50FCE">
    <w:name w:val="70E72536BA711B46800C404973B50FCE"/>
  </w:style>
  <w:style w:type="paragraph" w:customStyle="1" w:styleId="A8452C6A8BAFAF4F92C80DDA84050FE5">
    <w:name w:val="A8452C6A8BAFAF4F92C80DDA84050FE5"/>
  </w:style>
  <w:style w:type="paragraph" w:customStyle="1" w:styleId="8E0C2A59EEF569458042B1D605DDA548">
    <w:name w:val="8E0C2A59EEF569458042B1D605DDA548"/>
    <w:rsid w:val="00300846"/>
  </w:style>
  <w:style w:type="paragraph" w:customStyle="1" w:styleId="E96730CB02739F41A473A48177F1486B">
    <w:name w:val="E96730CB02739F41A473A48177F1486B"/>
    <w:rsid w:val="00300846"/>
  </w:style>
  <w:style w:type="paragraph" w:customStyle="1" w:styleId="441E2F13292AC24A9131F9B90F61098F">
    <w:name w:val="441E2F13292AC24A9131F9B90F61098F"/>
    <w:rsid w:val="00300846"/>
  </w:style>
  <w:style w:type="paragraph" w:customStyle="1" w:styleId="A2D653181C7B1945B9E74FC0E0667356">
    <w:name w:val="A2D653181C7B1945B9E74FC0E0667356"/>
    <w:rsid w:val="00300846"/>
  </w:style>
  <w:style w:type="paragraph" w:customStyle="1" w:styleId="5B37CABBA3A25A44AAEB1FEF988C763B">
    <w:name w:val="5B37CABBA3A25A44AAEB1FEF988C763B"/>
  </w:style>
  <w:style w:type="paragraph" w:customStyle="1" w:styleId="927772828651B140B21B5516599A50B7">
    <w:name w:val="927772828651B140B21B5516599A50B7"/>
    <w:rsid w:val="002E5068"/>
  </w:style>
  <w:style w:type="paragraph" w:customStyle="1" w:styleId="9DA0F7027EECCF4D8FA45B18080E9A7E">
    <w:name w:val="9DA0F7027EECCF4D8FA45B18080E9A7E"/>
    <w:rsid w:val="002E5068"/>
  </w:style>
  <w:style w:type="paragraph" w:customStyle="1" w:styleId="6A1CB49BE333BB4E857220ABA4EC638B">
    <w:name w:val="6A1CB49BE333BB4E857220ABA4EC638B"/>
    <w:rsid w:val="002E5068"/>
  </w:style>
  <w:style w:type="paragraph" w:customStyle="1" w:styleId="350B31D407875846B50579BB8F28CBBF">
    <w:name w:val="350B31D407875846B50579BB8F28CBBF"/>
    <w:rsid w:val="002E5068"/>
  </w:style>
  <w:style w:type="paragraph" w:customStyle="1" w:styleId="8A251BC91CC58043ABE29FD3F8D64964">
    <w:name w:val="8A251BC91CC58043ABE29FD3F8D64964"/>
    <w:rsid w:val="002E5068"/>
  </w:style>
  <w:style w:type="paragraph" w:customStyle="1" w:styleId="7B96E8ED5179104D9F8361A489E10849">
    <w:name w:val="7B96E8ED5179104D9F8361A489E10849"/>
    <w:rsid w:val="002E5068"/>
  </w:style>
  <w:style w:type="paragraph" w:customStyle="1" w:styleId="9CCB7E501B97D74095E35A9D1425E2E2">
    <w:name w:val="9CCB7E501B97D74095E35A9D1425E2E2"/>
    <w:rsid w:val="002E50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{D4EB2010-2CCA-1746-A530-FF4288A067AF}tf55835287_win32.dotx</Template>
  <TotalTime>11</TotalTime>
  <Pages>4</Pages>
  <Words>1499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</dc:creator>
  <cp:keywords/>
  <dc:description/>
  <cp:lastModifiedBy>office515 1</cp:lastModifiedBy>
  <cp:revision>3</cp:revision>
  <cp:lastPrinted>2026-10-18T14:35:00Z</cp:lastPrinted>
  <dcterms:created xsi:type="dcterms:W3CDTF">2026-10-18T14:35:00Z</dcterms:created>
  <dcterms:modified xsi:type="dcterms:W3CDTF">2026-10-19T16:51:00Z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